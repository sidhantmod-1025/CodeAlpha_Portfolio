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3A80" w14:textId="77777777" w:rsidR="00D1354B" w:rsidRPr="00994115" w:rsidRDefault="00BC6757" w:rsidP="00BC6757">
      <w:pPr>
        <w:pStyle w:val="Graphicsancho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 wp14:anchorId="32AEC8A8" wp14:editId="2D53F252">
                <wp:simplePos x="0" y="0"/>
                <wp:positionH relativeFrom="page">
                  <wp:posOffset>218440</wp:posOffset>
                </wp:positionH>
                <wp:positionV relativeFrom="page">
                  <wp:posOffset>3331210</wp:posOffset>
                </wp:positionV>
                <wp:extent cx="1965960" cy="2051050"/>
                <wp:effectExtent l="0" t="0" r="0" b="635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205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BF466" w14:textId="77777777" w:rsidR="00BC6757" w:rsidRPr="006D31B9" w:rsidRDefault="00BC6757" w:rsidP="00BC6757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6D31B9">
                              <w:rPr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  <w:p w14:paraId="340D046E" w14:textId="77777777" w:rsidR="000043C8" w:rsidRPr="006D31B9" w:rsidRDefault="000043C8" w:rsidP="000043C8">
                            <w:pPr>
                              <w:pStyle w:val="Normalalt"/>
                              <w:rPr>
                                <w:sz w:val="20"/>
                                <w:szCs w:val="22"/>
                              </w:rPr>
                            </w:pPr>
                            <w:r w:rsidRPr="006D31B9">
                              <w:rPr>
                                <w:sz w:val="20"/>
                                <w:szCs w:val="22"/>
                              </w:rPr>
                              <w:t>Bachelor of Computer Applications (BCA)</w:t>
                            </w:r>
                          </w:p>
                          <w:p w14:paraId="726FCF7E" w14:textId="77777777" w:rsidR="000043C8" w:rsidRPr="006D31B9" w:rsidRDefault="000043C8" w:rsidP="000043C8">
                            <w:pPr>
                              <w:pStyle w:val="Normalalt"/>
                              <w:rPr>
                                <w:sz w:val="20"/>
                                <w:szCs w:val="22"/>
                              </w:rPr>
                            </w:pPr>
                            <w:r w:rsidRPr="006D31B9">
                              <w:rPr>
                                <w:sz w:val="20"/>
                                <w:szCs w:val="22"/>
                              </w:rPr>
                              <w:t>PT. Jawahar Lal Nehru College, Faridabad, Haryana</w:t>
                            </w:r>
                          </w:p>
                          <w:p w14:paraId="46780551" w14:textId="77777777" w:rsidR="000043C8" w:rsidRPr="006D31B9" w:rsidRDefault="000043C8" w:rsidP="000043C8">
                            <w:pPr>
                              <w:pStyle w:val="Normalalt"/>
                              <w:rPr>
                                <w:sz w:val="20"/>
                                <w:szCs w:val="22"/>
                              </w:rPr>
                            </w:pPr>
                            <w:r w:rsidRPr="006D31B9">
                              <w:rPr>
                                <w:sz w:val="20"/>
                                <w:szCs w:val="22"/>
                              </w:rPr>
                              <w:t>2025 – Present</w:t>
                            </w:r>
                          </w:p>
                          <w:p w14:paraId="103E5E78" w14:textId="77777777" w:rsidR="000043C8" w:rsidRPr="006D31B9" w:rsidRDefault="000043C8" w:rsidP="000043C8">
                            <w:pPr>
                              <w:pStyle w:val="Normalalt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0570C7AD" w14:textId="77777777" w:rsidR="000043C8" w:rsidRPr="006D31B9" w:rsidRDefault="000043C8" w:rsidP="000043C8">
                            <w:pPr>
                              <w:pStyle w:val="Normalalt"/>
                              <w:rPr>
                                <w:sz w:val="20"/>
                                <w:szCs w:val="22"/>
                              </w:rPr>
                            </w:pPr>
                            <w:r w:rsidRPr="006D31B9">
                              <w:rPr>
                                <w:sz w:val="20"/>
                                <w:szCs w:val="22"/>
                              </w:rPr>
                              <w:t>12th (Higher Secondary)</w:t>
                            </w:r>
                          </w:p>
                          <w:p w14:paraId="5FE9A7F6" w14:textId="52A8E3C1" w:rsidR="00BC6757" w:rsidRPr="006D31B9" w:rsidRDefault="000043C8" w:rsidP="000043C8">
                            <w:pPr>
                              <w:pStyle w:val="Normalalt"/>
                              <w:rPr>
                                <w:sz w:val="20"/>
                                <w:szCs w:val="22"/>
                              </w:rPr>
                            </w:pPr>
                            <w:r w:rsidRPr="006D31B9">
                              <w:rPr>
                                <w:sz w:val="20"/>
                                <w:szCs w:val="22"/>
                              </w:rPr>
                              <w:t>Spring Field Public School, Amritsar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EC8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.2pt;margin-top:262.3pt;width:154.8pt;height:16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" filled="f" stroked="f">
                <v:textbox>
                  <w:txbxContent>
                    <w:p w14:paraId="354BF466" w14:textId="77777777" w:rsidR="00BC6757" w:rsidRPr="006D31B9" w:rsidRDefault="00BC6757" w:rsidP="00BC6757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6D31B9">
                        <w:rPr>
                          <w:sz w:val="24"/>
                          <w:szCs w:val="24"/>
                        </w:rPr>
                        <w:t>Education</w:t>
                      </w:r>
                    </w:p>
                    <w:p w14:paraId="340D046E" w14:textId="77777777" w:rsidR="000043C8" w:rsidRPr="006D31B9" w:rsidRDefault="000043C8" w:rsidP="000043C8">
                      <w:pPr>
                        <w:pStyle w:val="Normalalt"/>
                        <w:rPr>
                          <w:sz w:val="20"/>
                          <w:szCs w:val="22"/>
                        </w:rPr>
                      </w:pPr>
                      <w:r w:rsidRPr="006D31B9">
                        <w:rPr>
                          <w:sz w:val="20"/>
                          <w:szCs w:val="22"/>
                        </w:rPr>
                        <w:t>Bachelor of Computer Applications (BCA)</w:t>
                      </w:r>
                    </w:p>
                    <w:p w14:paraId="726FCF7E" w14:textId="77777777" w:rsidR="000043C8" w:rsidRPr="006D31B9" w:rsidRDefault="000043C8" w:rsidP="000043C8">
                      <w:pPr>
                        <w:pStyle w:val="Normalalt"/>
                        <w:rPr>
                          <w:sz w:val="20"/>
                          <w:szCs w:val="22"/>
                        </w:rPr>
                      </w:pPr>
                      <w:r w:rsidRPr="006D31B9">
                        <w:rPr>
                          <w:sz w:val="20"/>
                          <w:szCs w:val="22"/>
                        </w:rPr>
                        <w:t>PT. Jawahar Lal Nehru College, Faridabad, Haryana</w:t>
                      </w:r>
                    </w:p>
                    <w:p w14:paraId="46780551" w14:textId="77777777" w:rsidR="000043C8" w:rsidRPr="006D31B9" w:rsidRDefault="000043C8" w:rsidP="000043C8">
                      <w:pPr>
                        <w:pStyle w:val="Normalalt"/>
                        <w:rPr>
                          <w:sz w:val="20"/>
                          <w:szCs w:val="22"/>
                        </w:rPr>
                      </w:pPr>
                      <w:r w:rsidRPr="006D31B9">
                        <w:rPr>
                          <w:sz w:val="20"/>
                          <w:szCs w:val="22"/>
                        </w:rPr>
                        <w:t>2025 – Present</w:t>
                      </w:r>
                    </w:p>
                    <w:p w14:paraId="103E5E78" w14:textId="77777777" w:rsidR="000043C8" w:rsidRPr="006D31B9" w:rsidRDefault="000043C8" w:rsidP="000043C8">
                      <w:pPr>
                        <w:pStyle w:val="Normalalt"/>
                        <w:rPr>
                          <w:sz w:val="20"/>
                          <w:szCs w:val="22"/>
                        </w:rPr>
                      </w:pPr>
                    </w:p>
                    <w:p w14:paraId="0570C7AD" w14:textId="77777777" w:rsidR="000043C8" w:rsidRPr="006D31B9" w:rsidRDefault="000043C8" w:rsidP="000043C8">
                      <w:pPr>
                        <w:pStyle w:val="Normalalt"/>
                        <w:rPr>
                          <w:sz w:val="20"/>
                          <w:szCs w:val="22"/>
                        </w:rPr>
                      </w:pPr>
                      <w:r w:rsidRPr="006D31B9">
                        <w:rPr>
                          <w:sz w:val="20"/>
                          <w:szCs w:val="22"/>
                        </w:rPr>
                        <w:t>12th (Higher Secondary)</w:t>
                      </w:r>
                    </w:p>
                    <w:p w14:paraId="5FE9A7F6" w14:textId="52A8E3C1" w:rsidR="00BC6757" w:rsidRPr="006D31B9" w:rsidRDefault="000043C8" w:rsidP="000043C8">
                      <w:pPr>
                        <w:pStyle w:val="Normalalt"/>
                        <w:rPr>
                          <w:sz w:val="20"/>
                          <w:szCs w:val="22"/>
                        </w:rPr>
                      </w:pPr>
                      <w:r w:rsidRPr="006D31B9">
                        <w:rPr>
                          <w:sz w:val="20"/>
                          <w:szCs w:val="22"/>
                        </w:rPr>
                        <w:t>Spring Field Public School, Amritsar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1" layoutInCell="1" allowOverlap="1" wp14:anchorId="28A31FBF" wp14:editId="3C967A75">
                <wp:simplePos x="0" y="0"/>
                <wp:positionH relativeFrom="page">
                  <wp:posOffset>2743200</wp:posOffset>
                </wp:positionH>
                <wp:positionV relativeFrom="page">
                  <wp:align>bottom</wp:align>
                </wp:positionV>
                <wp:extent cx="4929505" cy="6663055"/>
                <wp:effectExtent l="0" t="0" r="0" b="444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9809" cy="666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27F2E" w14:textId="04FD40DD" w:rsidR="00BC6757" w:rsidRPr="00BC6757" w:rsidRDefault="00381185" w:rsidP="00BC6757">
                            <w:pPr>
                              <w:pStyle w:val="Heading1"/>
                            </w:pPr>
                            <w:r>
                              <w:t>PROJECT</w:t>
                            </w:r>
                          </w:p>
                          <w:p w14:paraId="4111AABF" w14:textId="77777777" w:rsidR="00693D6E" w:rsidRPr="00693D6E" w:rsidRDefault="00693D6E" w:rsidP="00693D6E">
                            <w:pPr>
                              <w:pStyle w:val="ListBullet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</w:rPr>
                            </w:pPr>
                            <w:r w:rsidRPr="00693D6E">
                              <w:rPr>
                                <w:b/>
                                <w:bCs/>
                                <w:sz w:val="24"/>
                              </w:rPr>
                              <w:t>Portfolio Website</w:t>
                            </w:r>
                          </w:p>
                          <w:p w14:paraId="5DD03109" w14:textId="1D544481" w:rsidR="00693D6E" w:rsidRPr="00693D6E" w:rsidRDefault="00693D6E" w:rsidP="00885F75">
                            <w:pPr>
                              <w:pStyle w:val="ListBullet"/>
                              <w:numPr>
                                <w:ilvl w:val="0"/>
                                <w:numId w:val="14"/>
                              </w:numPr>
                              <w:rPr>
                                <w:szCs w:val="22"/>
                              </w:rPr>
                            </w:pPr>
                            <w:r w:rsidRPr="00693D6E">
                              <w:rPr>
                                <w:szCs w:val="22"/>
                              </w:rPr>
                              <w:t xml:space="preserve">Developed a responsive personal portfolio website to showcase my </w:t>
                            </w:r>
                            <w:r w:rsidR="00885F75">
                              <w:rPr>
                                <w:szCs w:val="22"/>
                              </w:rPr>
                              <w:t xml:space="preserve">                 </w:t>
                            </w:r>
                            <w:r w:rsidRPr="00693D6E">
                              <w:rPr>
                                <w:szCs w:val="22"/>
                              </w:rPr>
                              <w:t xml:space="preserve">skills, projects, education, and achievements. </w:t>
                            </w:r>
                          </w:p>
                          <w:p w14:paraId="16F60355" w14:textId="77777777" w:rsidR="00693D6E" w:rsidRPr="00693D6E" w:rsidRDefault="00693D6E" w:rsidP="00885F75">
                            <w:pPr>
                              <w:pStyle w:val="ListBullet"/>
                              <w:numPr>
                                <w:ilvl w:val="0"/>
                                <w:numId w:val="14"/>
                              </w:numPr>
                              <w:rPr>
                                <w:szCs w:val="22"/>
                              </w:rPr>
                            </w:pPr>
                            <w:r w:rsidRPr="00693D6E">
                              <w:rPr>
                                <w:szCs w:val="22"/>
                              </w:rPr>
                              <w:t xml:space="preserve">Implemented modern UI/UX design, smooth animations, and dark/light theme functionality using HTML, CSS, JavaScript, and React. </w:t>
                            </w:r>
                          </w:p>
                          <w:p w14:paraId="76EA9E48" w14:textId="43AD7517" w:rsidR="00693D6E" w:rsidRPr="00693D6E" w:rsidRDefault="00693D6E" w:rsidP="00B716F0">
                            <w:pPr>
                              <w:pStyle w:val="ListBullet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</w:rPr>
                            </w:pPr>
                            <w:r w:rsidRPr="00693D6E">
                              <w:rPr>
                                <w:b/>
                                <w:bCs/>
                                <w:sz w:val="24"/>
                              </w:rPr>
                              <w:t>Student Portal</w:t>
                            </w:r>
                          </w:p>
                          <w:p w14:paraId="21C71829" w14:textId="77777777" w:rsidR="00693D6E" w:rsidRPr="00E0350B" w:rsidRDefault="00693D6E" w:rsidP="00885F75">
                            <w:pPr>
                              <w:pStyle w:val="ListBullet"/>
                              <w:numPr>
                                <w:ilvl w:val="0"/>
                                <w:numId w:val="18"/>
                              </w:numPr>
                              <w:rPr>
                                <w:szCs w:val="22"/>
                              </w:rPr>
                            </w:pPr>
                            <w:r w:rsidRPr="00E0350B">
                              <w:rPr>
                                <w:szCs w:val="22"/>
                              </w:rPr>
                              <w:t xml:space="preserve">Built a student portal system to manage student information, academic records, and user interactions. </w:t>
                            </w:r>
                          </w:p>
                          <w:p w14:paraId="6DF694DD" w14:textId="77777777" w:rsidR="00693D6E" w:rsidRPr="00E0350B" w:rsidRDefault="00693D6E" w:rsidP="00885F75">
                            <w:pPr>
                              <w:pStyle w:val="ListBullet"/>
                              <w:numPr>
                                <w:ilvl w:val="0"/>
                                <w:numId w:val="18"/>
                              </w:numPr>
                              <w:rPr>
                                <w:szCs w:val="22"/>
                              </w:rPr>
                            </w:pPr>
                            <w:r w:rsidRPr="00E0350B">
                              <w:rPr>
                                <w:szCs w:val="22"/>
                              </w:rPr>
                              <w:t xml:space="preserve">Designed an intuitive interface for efficient data management and improved user experience. </w:t>
                            </w:r>
                          </w:p>
                          <w:p w14:paraId="27B9D66D" w14:textId="77777777" w:rsidR="00693D6E" w:rsidRPr="00693D6E" w:rsidRDefault="00693D6E" w:rsidP="00B716F0">
                            <w:pPr>
                              <w:pStyle w:val="ListBullet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</w:rPr>
                            </w:pPr>
                            <w:r w:rsidRPr="00693D6E">
                              <w:rPr>
                                <w:b/>
                                <w:bCs/>
                                <w:sz w:val="24"/>
                              </w:rPr>
                              <w:t>Landing Page</w:t>
                            </w:r>
                          </w:p>
                          <w:p w14:paraId="1F63DC0E" w14:textId="77777777" w:rsidR="00693D6E" w:rsidRPr="0030202B" w:rsidRDefault="00693D6E" w:rsidP="00885F75">
                            <w:pPr>
                              <w:pStyle w:val="ListBullet"/>
                              <w:numPr>
                                <w:ilvl w:val="0"/>
                                <w:numId w:val="19"/>
                              </w:numPr>
                              <w:rPr>
                                <w:szCs w:val="22"/>
                              </w:rPr>
                            </w:pPr>
                            <w:r w:rsidRPr="0030202B">
                              <w:rPr>
                                <w:szCs w:val="22"/>
                              </w:rPr>
                              <w:t xml:space="preserve">Created a modern and responsive landing page focused on user engagement and conversion. </w:t>
                            </w:r>
                          </w:p>
                          <w:p w14:paraId="54FDD15D" w14:textId="77777777" w:rsidR="00693D6E" w:rsidRPr="0030202B" w:rsidRDefault="00693D6E" w:rsidP="00885F75">
                            <w:pPr>
                              <w:pStyle w:val="ListBullet"/>
                              <w:numPr>
                                <w:ilvl w:val="0"/>
                                <w:numId w:val="19"/>
                              </w:numPr>
                              <w:rPr>
                                <w:szCs w:val="22"/>
                              </w:rPr>
                            </w:pPr>
                            <w:r w:rsidRPr="0030202B">
                              <w:rPr>
                                <w:szCs w:val="22"/>
                              </w:rPr>
                              <w:t xml:space="preserve">Applied clean design principles, responsive layouts, and interactive elements to enhance usability. </w:t>
                            </w:r>
                          </w:p>
                          <w:p w14:paraId="2855B32E" w14:textId="77777777" w:rsidR="00693D6E" w:rsidRPr="00693D6E" w:rsidRDefault="00693D6E" w:rsidP="00B716F0">
                            <w:pPr>
                              <w:pStyle w:val="ListBullet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</w:rPr>
                            </w:pPr>
                            <w:r w:rsidRPr="00693D6E">
                              <w:rPr>
                                <w:b/>
                                <w:bCs/>
                                <w:sz w:val="24"/>
                              </w:rPr>
                              <w:t>Calculator</w:t>
                            </w:r>
                          </w:p>
                          <w:p w14:paraId="7AC7AFBE" w14:textId="77777777" w:rsidR="00693D6E" w:rsidRPr="00AE3CC5" w:rsidRDefault="00693D6E" w:rsidP="00885F75">
                            <w:pPr>
                              <w:pStyle w:val="ListBullet"/>
                              <w:numPr>
                                <w:ilvl w:val="0"/>
                                <w:numId w:val="20"/>
                              </w:numPr>
                              <w:rPr>
                                <w:szCs w:val="22"/>
                              </w:rPr>
                            </w:pPr>
                            <w:r w:rsidRPr="00AE3CC5">
                              <w:rPr>
                                <w:szCs w:val="22"/>
                              </w:rPr>
                              <w:t xml:space="preserve">Developed a fully functional calculator capable of performing basic arithmetic operations. </w:t>
                            </w:r>
                          </w:p>
                          <w:p w14:paraId="59AE0987" w14:textId="77777777" w:rsidR="00693D6E" w:rsidRDefault="00693D6E" w:rsidP="00885F75">
                            <w:pPr>
                              <w:pStyle w:val="ListBullet"/>
                              <w:numPr>
                                <w:ilvl w:val="0"/>
                                <w:numId w:val="20"/>
                              </w:numPr>
                              <w:rPr>
                                <w:szCs w:val="22"/>
                              </w:rPr>
                            </w:pPr>
                            <w:r w:rsidRPr="00AE3CC5">
                              <w:rPr>
                                <w:szCs w:val="22"/>
                              </w:rPr>
                              <w:t>Utilized JavaScript event handling and logical operations to ensure accurate calculations and a smooth user experience.</w:t>
                            </w:r>
                          </w:p>
                          <w:p w14:paraId="407AF3A9" w14:textId="77777777" w:rsidR="009E7A6D" w:rsidRPr="00AE3CC5" w:rsidRDefault="009E7A6D" w:rsidP="009E7A6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1080"/>
                              <w:rPr>
                                <w:szCs w:val="22"/>
                              </w:rPr>
                            </w:pPr>
                          </w:p>
                          <w:p w14:paraId="24DAFE6E" w14:textId="0EF8DABF" w:rsidR="00BC6757" w:rsidRDefault="001E5A8C" w:rsidP="009E7A6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1E5A8C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  <w:t>CONTACT</w:t>
                            </w:r>
                          </w:p>
                          <w:p w14:paraId="5441A299" w14:textId="7476281E" w:rsidR="009E7A6D" w:rsidRPr="00B42656" w:rsidRDefault="008A593C" w:rsidP="009E7A6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42656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Ph:</w:t>
                            </w:r>
                            <w:r w:rsidR="009E7A6D" w:rsidRPr="00B42656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7986273962</w:t>
                            </w:r>
                          </w:p>
                          <w:p w14:paraId="76F4E70F" w14:textId="7ECA4F97" w:rsidR="008A593C" w:rsidRPr="00B42656" w:rsidRDefault="00672263" w:rsidP="009E7A6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42656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Email: </w:t>
                            </w:r>
                            <w:hyperlink r:id="rId11" w:history="1">
                              <w:r w:rsidRPr="00B42656">
                                <w:rPr>
                                  <w:rStyle w:val="Hyperlink"/>
                                  <w:sz w:val="18"/>
                                  <w:szCs w:val="20"/>
                                </w:rPr>
                                <w:t>Sidhantmodi256@gmail.com</w:t>
                              </w:r>
                            </w:hyperlink>
                          </w:p>
                          <w:p w14:paraId="2FDDFFCB" w14:textId="27B27CFD" w:rsidR="00672263" w:rsidRPr="00B42656" w:rsidRDefault="004316B9" w:rsidP="009E7A6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42656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GitHub</w:t>
                            </w:r>
                            <w:hyperlink r:id="rId12" w:history="1">
                              <w:r w:rsidRPr="001256A3">
                                <w:rPr>
                                  <w:rStyle w:val="Hyperlink"/>
                                  <w:sz w:val="18"/>
                                  <w:szCs w:val="20"/>
                                </w:rPr>
                                <w:t>:</w:t>
                              </w:r>
                              <w:r w:rsidR="00F61ACB" w:rsidRPr="001256A3">
                                <w:rPr>
                                  <w:rStyle w:val="Hyperlink"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 w:rsidRPr="001256A3">
                                <w:rPr>
                                  <w:rStyle w:val="Hyperlink"/>
                                  <w:sz w:val="18"/>
                                  <w:szCs w:val="20"/>
                                </w:rPr>
                                <w:t>https://</w:t>
                              </w:r>
                              <w:r w:rsidR="00F868D2" w:rsidRPr="001256A3">
                                <w:rPr>
                                  <w:rStyle w:val="Hyperlink"/>
                                  <w:sz w:val="18"/>
                                  <w:szCs w:val="20"/>
                                </w:rPr>
                                <w:t>www.</w:t>
                              </w:r>
                              <w:r w:rsidRPr="001256A3">
                                <w:rPr>
                                  <w:rStyle w:val="Hyperlink"/>
                                  <w:sz w:val="18"/>
                                  <w:szCs w:val="20"/>
                                </w:rPr>
                                <w:t>github.com/sidhantmod-1025</w:t>
                              </w:r>
                            </w:hyperlink>
                          </w:p>
                          <w:p w14:paraId="3709B596" w14:textId="5F4E0EEE" w:rsidR="00672263" w:rsidRPr="001A50CD" w:rsidRDefault="004316B9" w:rsidP="009E7A6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B42656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LinkedIn:</w:t>
                            </w:r>
                            <w:hyperlink r:id="rId13" w:history="1">
                              <w:r w:rsidR="001A50CD" w:rsidRPr="00E43B4A">
                                <w:rPr>
                                  <w:rStyle w:val="Hyperlink"/>
                                  <w:sz w:val="18"/>
                                  <w:szCs w:val="20"/>
                                </w:rPr>
                                <w:t>https://www.linkedin.com/in/sidhant-kumar-0aa71940a?utm_source=share_via&amp;utm_content=profile&amp;utm_medium=member_android</w:t>
                              </w:r>
                            </w:hyperlink>
                          </w:p>
                          <w:p w14:paraId="0E5C7925" w14:textId="77777777" w:rsidR="008A593C" w:rsidRDefault="008A593C" w:rsidP="009E7A6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</w:p>
                          <w:p w14:paraId="200E64CA" w14:textId="77777777" w:rsidR="009E7A6D" w:rsidRPr="001E5A8C" w:rsidRDefault="009E7A6D" w:rsidP="009E7A6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31FBF" id="_x0000_s1027" type="#_x0000_t202" style="position:absolute;left:0;text-align:left;margin-left:3in;margin-top:0;width:388.15pt;height:524.6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" filled="f" stroked="f">
                <v:textbox>
                  <w:txbxContent>
                    <w:p w14:paraId="47A27F2E" w14:textId="04FD40DD" w:rsidR="00BC6757" w:rsidRPr="00BC6757" w:rsidRDefault="00381185" w:rsidP="00BC6757">
                      <w:pPr>
                        <w:pStyle w:val="Heading1"/>
                      </w:pPr>
                      <w:r>
                        <w:t>PROJECT</w:t>
                      </w:r>
                    </w:p>
                    <w:p w14:paraId="4111AABF" w14:textId="77777777" w:rsidR="00693D6E" w:rsidRPr="00693D6E" w:rsidRDefault="00693D6E" w:rsidP="00693D6E">
                      <w:pPr>
                        <w:pStyle w:val="ListBullet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</w:rPr>
                      </w:pPr>
                      <w:r w:rsidRPr="00693D6E">
                        <w:rPr>
                          <w:b/>
                          <w:bCs/>
                          <w:sz w:val="24"/>
                        </w:rPr>
                        <w:t>Portfolio Website</w:t>
                      </w:r>
                    </w:p>
                    <w:p w14:paraId="5DD03109" w14:textId="1D544481" w:rsidR="00693D6E" w:rsidRPr="00693D6E" w:rsidRDefault="00693D6E" w:rsidP="00885F75">
                      <w:pPr>
                        <w:pStyle w:val="ListBullet"/>
                        <w:numPr>
                          <w:ilvl w:val="0"/>
                          <w:numId w:val="14"/>
                        </w:numPr>
                        <w:rPr>
                          <w:szCs w:val="22"/>
                        </w:rPr>
                      </w:pPr>
                      <w:r w:rsidRPr="00693D6E">
                        <w:rPr>
                          <w:szCs w:val="22"/>
                        </w:rPr>
                        <w:t xml:space="preserve">Developed a responsive personal portfolio website to showcase my </w:t>
                      </w:r>
                      <w:r w:rsidR="00885F75">
                        <w:rPr>
                          <w:szCs w:val="22"/>
                        </w:rPr>
                        <w:t xml:space="preserve">                 </w:t>
                      </w:r>
                      <w:r w:rsidRPr="00693D6E">
                        <w:rPr>
                          <w:szCs w:val="22"/>
                        </w:rPr>
                        <w:t xml:space="preserve">skills, projects, education, and achievements. </w:t>
                      </w:r>
                    </w:p>
                    <w:p w14:paraId="16F60355" w14:textId="77777777" w:rsidR="00693D6E" w:rsidRPr="00693D6E" w:rsidRDefault="00693D6E" w:rsidP="00885F75">
                      <w:pPr>
                        <w:pStyle w:val="ListBullet"/>
                        <w:numPr>
                          <w:ilvl w:val="0"/>
                          <w:numId w:val="14"/>
                        </w:numPr>
                        <w:rPr>
                          <w:szCs w:val="22"/>
                        </w:rPr>
                      </w:pPr>
                      <w:r w:rsidRPr="00693D6E">
                        <w:rPr>
                          <w:szCs w:val="22"/>
                        </w:rPr>
                        <w:t xml:space="preserve">Implemented modern UI/UX design, smooth animations, and dark/light theme functionality using HTML, CSS, JavaScript, and React. </w:t>
                      </w:r>
                    </w:p>
                    <w:p w14:paraId="76EA9E48" w14:textId="43AD7517" w:rsidR="00693D6E" w:rsidRPr="00693D6E" w:rsidRDefault="00693D6E" w:rsidP="00B716F0">
                      <w:pPr>
                        <w:pStyle w:val="ListBullet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</w:rPr>
                      </w:pPr>
                      <w:r w:rsidRPr="00693D6E">
                        <w:rPr>
                          <w:b/>
                          <w:bCs/>
                          <w:sz w:val="24"/>
                        </w:rPr>
                        <w:t>Student Portal</w:t>
                      </w:r>
                    </w:p>
                    <w:p w14:paraId="21C71829" w14:textId="77777777" w:rsidR="00693D6E" w:rsidRPr="00E0350B" w:rsidRDefault="00693D6E" w:rsidP="00885F75">
                      <w:pPr>
                        <w:pStyle w:val="ListBullet"/>
                        <w:numPr>
                          <w:ilvl w:val="0"/>
                          <w:numId w:val="18"/>
                        </w:numPr>
                        <w:rPr>
                          <w:szCs w:val="22"/>
                        </w:rPr>
                      </w:pPr>
                      <w:r w:rsidRPr="00E0350B">
                        <w:rPr>
                          <w:szCs w:val="22"/>
                        </w:rPr>
                        <w:t xml:space="preserve">Built a student portal system to manage student information, academic records, and user interactions. </w:t>
                      </w:r>
                    </w:p>
                    <w:p w14:paraId="6DF694DD" w14:textId="77777777" w:rsidR="00693D6E" w:rsidRPr="00E0350B" w:rsidRDefault="00693D6E" w:rsidP="00885F75">
                      <w:pPr>
                        <w:pStyle w:val="ListBullet"/>
                        <w:numPr>
                          <w:ilvl w:val="0"/>
                          <w:numId w:val="18"/>
                        </w:numPr>
                        <w:rPr>
                          <w:szCs w:val="22"/>
                        </w:rPr>
                      </w:pPr>
                      <w:r w:rsidRPr="00E0350B">
                        <w:rPr>
                          <w:szCs w:val="22"/>
                        </w:rPr>
                        <w:t xml:space="preserve">Designed an intuitive interface for efficient data management and improved user experience. </w:t>
                      </w:r>
                    </w:p>
                    <w:p w14:paraId="27B9D66D" w14:textId="77777777" w:rsidR="00693D6E" w:rsidRPr="00693D6E" w:rsidRDefault="00693D6E" w:rsidP="00B716F0">
                      <w:pPr>
                        <w:pStyle w:val="ListBullet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</w:rPr>
                      </w:pPr>
                      <w:r w:rsidRPr="00693D6E">
                        <w:rPr>
                          <w:b/>
                          <w:bCs/>
                          <w:sz w:val="24"/>
                        </w:rPr>
                        <w:t>Landing Page</w:t>
                      </w:r>
                    </w:p>
                    <w:p w14:paraId="1F63DC0E" w14:textId="77777777" w:rsidR="00693D6E" w:rsidRPr="0030202B" w:rsidRDefault="00693D6E" w:rsidP="00885F75">
                      <w:pPr>
                        <w:pStyle w:val="ListBullet"/>
                        <w:numPr>
                          <w:ilvl w:val="0"/>
                          <w:numId w:val="19"/>
                        </w:numPr>
                        <w:rPr>
                          <w:szCs w:val="22"/>
                        </w:rPr>
                      </w:pPr>
                      <w:r w:rsidRPr="0030202B">
                        <w:rPr>
                          <w:szCs w:val="22"/>
                        </w:rPr>
                        <w:t xml:space="preserve">Created a modern and responsive landing page focused on user engagement and conversion. </w:t>
                      </w:r>
                    </w:p>
                    <w:p w14:paraId="54FDD15D" w14:textId="77777777" w:rsidR="00693D6E" w:rsidRPr="0030202B" w:rsidRDefault="00693D6E" w:rsidP="00885F75">
                      <w:pPr>
                        <w:pStyle w:val="ListBullet"/>
                        <w:numPr>
                          <w:ilvl w:val="0"/>
                          <w:numId w:val="19"/>
                        </w:numPr>
                        <w:rPr>
                          <w:szCs w:val="22"/>
                        </w:rPr>
                      </w:pPr>
                      <w:r w:rsidRPr="0030202B">
                        <w:rPr>
                          <w:szCs w:val="22"/>
                        </w:rPr>
                        <w:t xml:space="preserve">Applied clean design principles, responsive layouts, and interactive elements to enhance usability. </w:t>
                      </w:r>
                    </w:p>
                    <w:p w14:paraId="2855B32E" w14:textId="77777777" w:rsidR="00693D6E" w:rsidRPr="00693D6E" w:rsidRDefault="00693D6E" w:rsidP="00B716F0">
                      <w:pPr>
                        <w:pStyle w:val="ListBullet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</w:rPr>
                      </w:pPr>
                      <w:r w:rsidRPr="00693D6E">
                        <w:rPr>
                          <w:b/>
                          <w:bCs/>
                          <w:sz w:val="24"/>
                        </w:rPr>
                        <w:t>Calculator</w:t>
                      </w:r>
                    </w:p>
                    <w:p w14:paraId="7AC7AFBE" w14:textId="77777777" w:rsidR="00693D6E" w:rsidRPr="00AE3CC5" w:rsidRDefault="00693D6E" w:rsidP="00885F75">
                      <w:pPr>
                        <w:pStyle w:val="ListBullet"/>
                        <w:numPr>
                          <w:ilvl w:val="0"/>
                          <w:numId w:val="20"/>
                        </w:numPr>
                        <w:rPr>
                          <w:szCs w:val="22"/>
                        </w:rPr>
                      </w:pPr>
                      <w:r w:rsidRPr="00AE3CC5">
                        <w:rPr>
                          <w:szCs w:val="22"/>
                        </w:rPr>
                        <w:t xml:space="preserve">Developed a fully functional calculator capable of performing basic arithmetic operations. </w:t>
                      </w:r>
                    </w:p>
                    <w:p w14:paraId="59AE0987" w14:textId="77777777" w:rsidR="00693D6E" w:rsidRDefault="00693D6E" w:rsidP="00885F75">
                      <w:pPr>
                        <w:pStyle w:val="ListBullet"/>
                        <w:numPr>
                          <w:ilvl w:val="0"/>
                          <w:numId w:val="20"/>
                        </w:numPr>
                        <w:rPr>
                          <w:szCs w:val="22"/>
                        </w:rPr>
                      </w:pPr>
                      <w:r w:rsidRPr="00AE3CC5">
                        <w:rPr>
                          <w:szCs w:val="22"/>
                        </w:rPr>
                        <w:t>Utilized JavaScript event handling and logical operations to ensure accurate calculations and a smooth user experience.</w:t>
                      </w:r>
                    </w:p>
                    <w:p w14:paraId="407AF3A9" w14:textId="77777777" w:rsidR="009E7A6D" w:rsidRPr="00AE3CC5" w:rsidRDefault="009E7A6D" w:rsidP="009E7A6D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1080"/>
                        <w:rPr>
                          <w:szCs w:val="22"/>
                        </w:rPr>
                      </w:pPr>
                    </w:p>
                    <w:p w14:paraId="24DAFE6E" w14:textId="0EF8DABF" w:rsidR="00BC6757" w:rsidRDefault="001E5A8C" w:rsidP="009E7A6D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</w:pPr>
                      <w:r w:rsidRPr="001E5A8C"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  <w:t>CONTACT</w:t>
                      </w:r>
                    </w:p>
                    <w:p w14:paraId="5441A299" w14:textId="7476281E" w:rsidR="009E7A6D" w:rsidRPr="00B42656" w:rsidRDefault="008A593C" w:rsidP="009E7A6D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B42656">
                        <w:rPr>
                          <w:color w:val="000000" w:themeColor="text1"/>
                          <w:sz w:val="18"/>
                          <w:szCs w:val="20"/>
                        </w:rPr>
                        <w:t>Ph:</w:t>
                      </w:r>
                      <w:r w:rsidR="009E7A6D" w:rsidRPr="00B42656"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 7986273962</w:t>
                      </w:r>
                    </w:p>
                    <w:p w14:paraId="76F4E70F" w14:textId="7ECA4F97" w:rsidR="008A593C" w:rsidRPr="00B42656" w:rsidRDefault="00672263" w:rsidP="009E7A6D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B42656"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Email: </w:t>
                      </w:r>
                      <w:hyperlink r:id="rId14" w:history="1">
                        <w:r w:rsidRPr="00B42656">
                          <w:rPr>
                            <w:rStyle w:val="Hyperlink"/>
                            <w:sz w:val="18"/>
                            <w:szCs w:val="20"/>
                          </w:rPr>
                          <w:t>Sidhantmodi256@gmail.com</w:t>
                        </w:r>
                      </w:hyperlink>
                    </w:p>
                    <w:p w14:paraId="2FDDFFCB" w14:textId="27B27CFD" w:rsidR="00672263" w:rsidRPr="00B42656" w:rsidRDefault="004316B9" w:rsidP="009E7A6D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B42656">
                        <w:rPr>
                          <w:color w:val="000000" w:themeColor="text1"/>
                          <w:sz w:val="18"/>
                          <w:szCs w:val="20"/>
                        </w:rPr>
                        <w:t>GitHub</w:t>
                      </w:r>
                      <w:hyperlink r:id="rId15" w:history="1">
                        <w:r w:rsidRPr="001256A3">
                          <w:rPr>
                            <w:rStyle w:val="Hyperlink"/>
                            <w:sz w:val="18"/>
                            <w:szCs w:val="20"/>
                          </w:rPr>
                          <w:t>:</w:t>
                        </w:r>
                        <w:r w:rsidR="00F61ACB" w:rsidRPr="001256A3">
                          <w:rPr>
                            <w:rStyle w:val="Hyperlink"/>
                            <w:sz w:val="18"/>
                            <w:szCs w:val="20"/>
                          </w:rPr>
                          <w:t xml:space="preserve"> </w:t>
                        </w:r>
                        <w:r w:rsidRPr="001256A3">
                          <w:rPr>
                            <w:rStyle w:val="Hyperlink"/>
                            <w:sz w:val="18"/>
                            <w:szCs w:val="20"/>
                          </w:rPr>
                          <w:t>https://</w:t>
                        </w:r>
                        <w:r w:rsidR="00F868D2" w:rsidRPr="001256A3">
                          <w:rPr>
                            <w:rStyle w:val="Hyperlink"/>
                            <w:sz w:val="18"/>
                            <w:szCs w:val="20"/>
                          </w:rPr>
                          <w:t>www.</w:t>
                        </w:r>
                        <w:r w:rsidRPr="001256A3">
                          <w:rPr>
                            <w:rStyle w:val="Hyperlink"/>
                            <w:sz w:val="18"/>
                            <w:szCs w:val="20"/>
                          </w:rPr>
                          <w:t>github.com/sidhantmod-1025</w:t>
                        </w:r>
                      </w:hyperlink>
                    </w:p>
                    <w:p w14:paraId="3709B596" w14:textId="5F4E0EEE" w:rsidR="00672263" w:rsidRPr="001A50CD" w:rsidRDefault="004316B9" w:rsidP="009E7A6D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color w:val="000000" w:themeColor="text1"/>
                        </w:rPr>
                      </w:pPr>
                      <w:r w:rsidRPr="00B42656">
                        <w:rPr>
                          <w:color w:val="000000" w:themeColor="text1"/>
                          <w:sz w:val="18"/>
                          <w:szCs w:val="20"/>
                        </w:rPr>
                        <w:t>LinkedIn:</w:t>
                      </w:r>
                      <w:hyperlink r:id="rId16" w:history="1">
                        <w:r w:rsidR="001A50CD" w:rsidRPr="00E43B4A">
                          <w:rPr>
                            <w:rStyle w:val="Hyperlink"/>
                            <w:sz w:val="18"/>
                            <w:szCs w:val="20"/>
                          </w:rPr>
                          <w:t>https://www.linkedin.com/in/sidhant-kumar-0aa71940a?utm_source=share_via&amp;utm_content=profile&amp;utm_medium=member_android</w:t>
                        </w:r>
                      </w:hyperlink>
                    </w:p>
                    <w:p w14:paraId="0E5C7925" w14:textId="77777777" w:rsidR="008A593C" w:rsidRDefault="008A593C" w:rsidP="009E7A6D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</w:pPr>
                    </w:p>
                    <w:p w14:paraId="200E64CA" w14:textId="77777777" w:rsidR="009E7A6D" w:rsidRPr="001E5A8C" w:rsidRDefault="009E7A6D" w:rsidP="009E7A6D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1" layoutInCell="1" allowOverlap="1" wp14:anchorId="1727195A" wp14:editId="0896F695">
                <wp:simplePos x="0" y="0"/>
                <wp:positionH relativeFrom="page">
                  <wp:posOffset>15875</wp:posOffset>
                </wp:positionH>
                <wp:positionV relativeFrom="page">
                  <wp:posOffset>7266940</wp:posOffset>
                </wp:positionV>
                <wp:extent cx="2400935" cy="2809240"/>
                <wp:effectExtent l="0" t="0" r="0" b="0"/>
                <wp:wrapSquare wrapText="bothSides"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935" cy="280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0F820" w14:textId="392B1B33" w:rsidR="00BC6757" w:rsidRPr="006F3444" w:rsidRDefault="003F316F" w:rsidP="00BC6757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6F3444"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7F29B4" w:rsidRPr="006F344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714C9" w:rsidRPr="006F3444">
                              <w:rPr>
                                <w:sz w:val="24"/>
                                <w:szCs w:val="24"/>
                              </w:rPr>
                              <w:t>INTEREST</w:t>
                            </w:r>
                          </w:p>
                          <w:p w14:paraId="4A0DE72E" w14:textId="77777777" w:rsidR="00012239" w:rsidRPr="00012239" w:rsidRDefault="00012239" w:rsidP="00012239">
                            <w:pPr>
                              <w:pStyle w:val="Normalalt"/>
                              <w:numPr>
                                <w:ilvl w:val="0"/>
                                <w:numId w:val="7"/>
                              </w:numPr>
                              <w:rPr>
                                <w:rStyle w:val="Emphasis"/>
                              </w:rPr>
                            </w:pPr>
                            <w:r w:rsidRPr="00012239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Web Development</w:t>
                            </w:r>
                          </w:p>
                          <w:p w14:paraId="126AB28B" w14:textId="77777777" w:rsidR="00012239" w:rsidRPr="00012239" w:rsidRDefault="00012239" w:rsidP="00012239">
                            <w:pPr>
                              <w:pStyle w:val="Normalalt"/>
                              <w:numPr>
                                <w:ilvl w:val="0"/>
                                <w:numId w:val="7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012239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Software</w:t>
                            </w:r>
                            <w:r w:rsidRPr="00012239">
                              <w:rPr>
                                <w:rStyle w:val="Emphasis"/>
                              </w:rPr>
                              <w:t xml:space="preserve"> </w:t>
                            </w:r>
                            <w:r w:rsidRPr="00012239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Development</w:t>
                            </w:r>
                          </w:p>
                          <w:p w14:paraId="22504861" w14:textId="77777777" w:rsidR="00012239" w:rsidRPr="00012239" w:rsidRDefault="00012239" w:rsidP="00012239">
                            <w:pPr>
                              <w:pStyle w:val="Normalalt"/>
                              <w:numPr>
                                <w:ilvl w:val="0"/>
                                <w:numId w:val="7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012239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Problem Solving</w:t>
                            </w:r>
                          </w:p>
                          <w:p w14:paraId="7CF56875" w14:textId="77777777" w:rsidR="00012239" w:rsidRPr="00012239" w:rsidRDefault="00012239" w:rsidP="00012239">
                            <w:pPr>
                              <w:pStyle w:val="Normalalt"/>
                              <w:numPr>
                                <w:ilvl w:val="0"/>
                                <w:numId w:val="7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012239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Learning New Technologies</w:t>
                            </w:r>
                          </w:p>
                          <w:p w14:paraId="6A4C41E7" w14:textId="38EA60BB" w:rsidR="00BC6757" w:rsidRPr="003F316F" w:rsidRDefault="00012239" w:rsidP="00012239">
                            <w:pPr>
                              <w:pStyle w:val="Normalalt"/>
                              <w:numPr>
                                <w:ilvl w:val="0"/>
                                <w:numId w:val="7"/>
                              </w:numPr>
                              <w:rPr>
                                <w:rStyle w:val="Emphasis"/>
                                <w:bCs/>
                                <w:iCs w:val="0"/>
                                <w:sz w:val="20"/>
                                <w:szCs w:val="22"/>
                              </w:rPr>
                            </w:pPr>
                            <w:r w:rsidRPr="00012239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Open-Source</w:t>
                            </w:r>
                            <w:r w:rsidRPr="00012239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 xml:space="preserve"> Projects</w:t>
                            </w:r>
                          </w:p>
                          <w:p w14:paraId="11170ECF" w14:textId="396AC48A" w:rsidR="003F316F" w:rsidRPr="00812499" w:rsidRDefault="003F316F" w:rsidP="00012239">
                            <w:pPr>
                              <w:pStyle w:val="Normalalt"/>
                              <w:numPr>
                                <w:ilvl w:val="0"/>
                                <w:numId w:val="7"/>
                              </w:numPr>
                              <w:rPr>
                                <w:rStyle w:val="Emphasis"/>
                                <w:bCs/>
                                <w:iCs w:val="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Full</w:t>
                            </w:r>
                            <w:r w:rsidR="00F13816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 xml:space="preserve"> Stack Development</w:t>
                            </w:r>
                          </w:p>
                          <w:p w14:paraId="6493EDF9" w14:textId="77777777" w:rsidR="00812499" w:rsidRDefault="00812499" w:rsidP="00812499">
                            <w:pPr>
                              <w:pStyle w:val="Normalalt"/>
                              <w:ind w:left="720"/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</w:p>
                          <w:p w14:paraId="743CCF08" w14:textId="443F360F" w:rsidR="00812499" w:rsidRDefault="00BC1680" w:rsidP="00BC1680">
                            <w:pPr>
                              <w:pStyle w:val="Normalalt"/>
                              <w:rPr>
                                <w:rStyle w:val="Emphasis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F3444">
                              <w:rPr>
                                <w:rStyle w:val="Emphasis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HOBBIES</w:t>
                            </w:r>
                          </w:p>
                          <w:p w14:paraId="0A12D5CE" w14:textId="1AF7992E" w:rsidR="00911B78" w:rsidRPr="00911B78" w:rsidRDefault="00911B78" w:rsidP="00911B78">
                            <w:pPr>
                              <w:pStyle w:val="Normalalt"/>
                              <w:numPr>
                                <w:ilvl w:val="0"/>
                                <w:numId w:val="8"/>
                              </w:numPr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11B78"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Coding</w:t>
                            </w:r>
                          </w:p>
                          <w:p w14:paraId="0FA0F44A" w14:textId="77777777" w:rsidR="00911B78" w:rsidRPr="00911B78" w:rsidRDefault="00911B78" w:rsidP="00911B78">
                            <w:pPr>
                              <w:pStyle w:val="Normalalt"/>
                              <w:numPr>
                                <w:ilvl w:val="0"/>
                                <w:numId w:val="8"/>
                              </w:numPr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11B78"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Exercise &amp; Fitness</w:t>
                            </w:r>
                          </w:p>
                          <w:p w14:paraId="2CC8740E" w14:textId="77777777" w:rsidR="00911B78" w:rsidRPr="00911B78" w:rsidRDefault="00911B78" w:rsidP="00911B78">
                            <w:pPr>
                              <w:pStyle w:val="Normalalt"/>
                              <w:numPr>
                                <w:ilvl w:val="0"/>
                                <w:numId w:val="8"/>
                              </w:numPr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11B78"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Listening to Music</w:t>
                            </w:r>
                          </w:p>
                          <w:p w14:paraId="21190744" w14:textId="77777777" w:rsidR="00911B78" w:rsidRPr="00911B78" w:rsidRDefault="00911B78" w:rsidP="00911B78">
                            <w:pPr>
                              <w:pStyle w:val="Normalalt"/>
                              <w:numPr>
                                <w:ilvl w:val="0"/>
                                <w:numId w:val="8"/>
                              </w:numPr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Cs w:val="22"/>
                              </w:rPr>
                            </w:pPr>
                            <w:r w:rsidRPr="00911B78"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Exploring New</w:t>
                            </w:r>
                            <w:r w:rsidRPr="00911B78">
                              <w:rPr>
                                <w:rStyle w:val="Emphasis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6E46"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Technologies</w:t>
                            </w:r>
                          </w:p>
                          <w:p w14:paraId="1B9F4AEC" w14:textId="747D6AAF" w:rsidR="00911B78" w:rsidRPr="00381185" w:rsidRDefault="00CF6E46" w:rsidP="00911B78">
                            <w:pPr>
                              <w:pStyle w:val="Normalalt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81185"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 w:rsidR="00381185"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81185"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11B78" w:rsidRPr="00381185">
                              <w:rPr>
                                <w:rStyle w:val="Emphasis"/>
                                <w:b w:val="0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Playing Games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7195A" id="_x0000_s1028" type="#_x0000_t202" style="position:absolute;left:0;text-align:left;margin-left:1.25pt;margin-top:572.2pt;width:189.05pt;height:22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" filled="f" stroked="f">
                <v:textbox>
                  <w:txbxContent>
                    <w:p w14:paraId="6970F820" w14:textId="392B1B33" w:rsidR="00BC6757" w:rsidRPr="006F3444" w:rsidRDefault="003F316F" w:rsidP="00BC6757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6F3444"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="007F29B4" w:rsidRPr="006F344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714C9" w:rsidRPr="006F3444">
                        <w:rPr>
                          <w:sz w:val="24"/>
                          <w:szCs w:val="24"/>
                        </w:rPr>
                        <w:t>INTEREST</w:t>
                      </w:r>
                    </w:p>
                    <w:p w14:paraId="4A0DE72E" w14:textId="77777777" w:rsidR="00012239" w:rsidRPr="00012239" w:rsidRDefault="00012239" w:rsidP="00012239">
                      <w:pPr>
                        <w:pStyle w:val="Normalalt"/>
                        <w:numPr>
                          <w:ilvl w:val="0"/>
                          <w:numId w:val="7"/>
                        </w:numPr>
                        <w:rPr>
                          <w:rStyle w:val="Emphasis"/>
                        </w:rPr>
                      </w:pPr>
                      <w:r w:rsidRPr="00012239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Web Development</w:t>
                      </w:r>
                    </w:p>
                    <w:p w14:paraId="126AB28B" w14:textId="77777777" w:rsidR="00012239" w:rsidRPr="00012239" w:rsidRDefault="00012239" w:rsidP="00012239">
                      <w:pPr>
                        <w:pStyle w:val="Normalalt"/>
                        <w:numPr>
                          <w:ilvl w:val="0"/>
                          <w:numId w:val="7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012239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Software</w:t>
                      </w:r>
                      <w:r w:rsidRPr="00012239">
                        <w:rPr>
                          <w:rStyle w:val="Emphasis"/>
                        </w:rPr>
                        <w:t xml:space="preserve"> </w:t>
                      </w:r>
                      <w:r w:rsidRPr="00012239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Development</w:t>
                      </w:r>
                    </w:p>
                    <w:p w14:paraId="22504861" w14:textId="77777777" w:rsidR="00012239" w:rsidRPr="00012239" w:rsidRDefault="00012239" w:rsidP="00012239">
                      <w:pPr>
                        <w:pStyle w:val="Normalalt"/>
                        <w:numPr>
                          <w:ilvl w:val="0"/>
                          <w:numId w:val="7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012239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Problem Solving</w:t>
                      </w:r>
                    </w:p>
                    <w:p w14:paraId="7CF56875" w14:textId="77777777" w:rsidR="00012239" w:rsidRPr="00012239" w:rsidRDefault="00012239" w:rsidP="00012239">
                      <w:pPr>
                        <w:pStyle w:val="Normalalt"/>
                        <w:numPr>
                          <w:ilvl w:val="0"/>
                          <w:numId w:val="7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012239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Learning New Technologies</w:t>
                      </w:r>
                    </w:p>
                    <w:p w14:paraId="6A4C41E7" w14:textId="38EA60BB" w:rsidR="00BC6757" w:rsidRPr="003F316F" w:rsidRDefault="00012239" w:rsidP="00012239">
                      <w:pPr>
                        <w:pStyle w:val="Normalalt"/>
                        <w:numPr>
                          <w:ilvl w:val="0"/>
                          <w:numId w:val="7"/>
                        </w:numPr>
                        <w:rPr>
                          <w:rStyle w:val="Emphasis"/>
                          <w:bCs/>
                          <w:iCs w:val="0"/>
                          <w:sz w:val="20"/>
                          <w:szCs w:val="22"/>
                        </w:rPr>
                      </w:pPr>
                      <w:r w:rsidRPr="00012239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Open-Source</w:t>
                      </w:r>
                      <w:r w:rsidRPr="00012239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 xml:space="preserve"> Projects</w:t>
                      </w:r>
                    </w:p>
                    <w:p w14:paraId="11170ECF" w14:textId="396AC48A" w:rsidR="003F316F" w:rsidRPr="00812499" w:rsidRDefault="003F316F" w:rsidP="00012239">
                      <w:pPr>
                        <w:pStyle w:val="Normalalt"/>
                        <w:numPr>
                          <w:ilvl w:val="0"/>
                          <w:numId w:val="7"/>
                        </w:numPr>
                        <w:rPr>
                          <w:rStyle w:val="Emphasis"/>
                          <w:bCs/>
                          <w:iCs w:val="0"/>
                          <w:sz w:val="20"/>
                          <w:szCs w:val="22"/>
                        </w:rPr>
                      </w:pPr>
                      <w: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Full</w:t>
                      </w:r>
                      <w:r w:rsidR="00F13816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 xml:space="preserve"> Stack Development</w:t>
                      </w:r>
                    </w:p>
                    <w:p w14:paraId="6493EDF9" w14:textId="77777777" w:rsidR="00812499" w:rsidRDefault="00812499" w:rsidP="00812499">
                      <w:pPr>
                        <w:pStyle w:val="Normalalt"/>
                        <w:ind w:left="720"/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</w:p>
                    <w:p w14:paraId="743CCF08" w14:textId="443F360F" w:rsidR="00812499" w:rsidRDefault="00BC1680" w:rsidP="00BC1680">
                      <w:pPr>
                        <w:pStyle w:val="Normalalt"/>
                        <w:rPr>
                          <w:rStyle w:val="Emphasis"/>
                          <w:color w:val="000000" w:themeColor="text1"/>
                          <w:sz w:val="28"/>
                          <w:szCs w:val="28"/>
                        </w:rPr>
                      </w:pPr>
                      <w:r w:rsidRPr="006F3444">
                        <w:rPr>
                          <w:rStyle w:val="Emphasis"/>
                          <w:color w:val="000000" w:themeColor="text1"/>
                          <w:sz w:val="28"/>
                          <w:szCs w:val="28"/>
                        </w:rPr>
                        <w:t xml:space="preserve">     HOBBIES</w:t>
                      </w:r>
                    </w:p>
                    <w:p w14:paraId="0A12D5CE" w14:textId="1AF7992E" w:rsidR="00911B78" w:rsidRPr="00911B78" w:rsidRDefault="00911B78" w:rsidP="00911B78">
                      <w:pPr>
                        <w:pStyle w:val="Normalalt"/>
                        <w:numPr>
                          <w:ilvl w:val="0"/>
                          <w:numId w:val="8"/>
                        </w:numPr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911B78"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  <w:t>Coding</w:t>
                      </w:r>
                    </w:p>
                    <w:p w14:paraId="0FA0F44A" w14:textId="77777777" w:rsidR="00911B78" w:rsidRPr="00911B78" w:rsidRDefault="00911B78" w:rsidP="00911B78">
                      <w:pPr>
                        <w:pStyle w:val="Normalalt"/>
                        <w:numPr>
                          <w:ilvl w:val="0"/>
                          <w:numId w:val="8"/>
                        </w:numPr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911B78"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  <w:t>Exercise &amp; Fitness</w:t>
                      </w:r>
                    </w:p>
                    <w:p w14:paraId="2CC8740E" w14:textId="77777777" w:rsidR="00911B78" w:rsidRPr="00911B78" w:rsidRDefault="00911B78" w:rsidP="00911B78">
                      <w:pPr>
                        <w:pStyle w:val="Normalalt"/>
                        <w:numPr>
                          <w:ilvl w:val="0"/>
                          <w:numId w:val="8"/>
                        </w:numPr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911B78"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  <w:t>Listening to Music</w:t>
                      </w:r>
                    </w:p>
                    <w:p w14:paraId="21190744" w14:textId="77777777" w:rsidR="00911B78" w:rsidRPr="00911B78" w:rsidRDefault="00911B78" w:rsidP="00911B78">
                      <w:pPr>
                        <w:pStyle w:val="Normalalt"/>
                        <w:numPr>
                          <w:ilvl w:val="0"/>
                          <w:numId w:val="8"/>
                        </w:numPr>
                        <w:rPr>
                          <w:rStyle w:val="Emphasis"/>
                          <w:b w:val="0"/>
                          <w:bCs/>
                          <w:color w:val="000000" w:themeColor="text1"/>
                          <w:szCs w:val="22"/>
                        </w:rPr>
                      </w:pPr>
                      <w:r w:rsidRPr="00911B78"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  <w:t>Exploring New</w:t>
                      </w:r>
                      <w:r w:rsidRPr="00911B78">
                        <w:rPr>
                          <w:rStyle w:val="Emphasis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CF6E46"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  <w:t>Technologies</w:t>
                      </w:r>
                    </w:p>
                    <w:p w14:paraId="1B9F4AEC" w14:textId="747D6AAF" w:rsidR="00911B78" w:rsidRPr="00381185" w:rsidRDefault="00CF6E46" w:rsidP="00911B78">
                      <w:pPr>
                        <w:pStyle w:val="Normalalt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381185"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     </w:t>
                      </w:r>
                      <w:r w:rsidR="00381185"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381185"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911B78" w:rsidRPr="00381185">
                        <w:rPr>
                          <w:rStyle w:val="Emphasis"/>
                          <w:b w:val="0"/>
                          <w:bCs/>
                          <w:color w:val="000000" w:themeColor="text1"/>
                          <w:sz w:val="18"/>
                          <w:szCs w:val="18"/>
                        </w:rPr>
                        <w:t>Playing Games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1" layoutInCell="1" allowOverlap="1" wp14:anchorId="07B3881C" wp14:editId="76764B06">
                <wp:simplePos x="0" y="0"/>
                <wp:positionH relativeFrom="page">
                  <wp:posOffset>7620</wp:posOffset>
                </wp:positionH>
                <wp:positionV relativeFrom="page">
                  <wp:posOffset>5307965</wp:posOffset>
                </wp:positionV>
                <wp:extent cx="2273935" cy="1929130"/>
                <wp:effectExtent l="0" t="0" r="0" b="0"/>
                <wp:wrapSquare wrapText="bothSides"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935" cy="1929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6A6A7" w14:textId="159CA1C0" w:rsidR="00BC6757" w:rsidRPr="00BC6757" w:rsidRDefault="006D31B9" w:rsidP="00BC6757">
                            <w:pPr>
                              <w:pStyle w:val="Heading1"/>
                            </w:pPr>
                            <w:r>
                              <w:t xml:space="preserve">    SKILL</w:t>
                            </w:r>
                          </w:p>
                          <w:p w14:paraId="1F17B969" w14:textId="77777777" w:rsidR="00F057ED" w:rsidRPr="005811CA" w:rsidRDefault="00F057ED" w:rsidP="006D31B9">
                            <w:pPr>
                              <w:pStyle w:val="Normalalt"/>
                              <w:numPr>
                                <w:ilvl w:val="0"/>
                                <w:numId w:val="6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5811CA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HTML5</w:t>
                            </w:r>
                          </w:p>
                          <w:p w14:paraId="6C30C151" w14:textId="77777777" w:rsidR="00F057ED" w:rsidRPr="005811CA" w:rsidRDefault="00F057ED" w:rsidP="006D31B9">
                            <w:pPr>
                              <w:pStyle w:val="Normalalt"/>
                              <w:numPr>
                                <w:ilvl w:val="0"/>
                                <w:numId w:val="6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5811CA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CSS3</w:t>
                            </w:r>
                          </w:p>
                          <w:p w14:paraId="257527E7" w14:textId="77777777" w:rsidR="00F057ED" w:rsidRPr="005811CA" w:rsidRDefault="00F057ED" w:rsidP="006D31B9">
                            <w:pPr>
                              <w:pStyle w:val="Normalalt"/>
                              <w:numPr>
                                <w:ilvl w:val="0"/>
                                <w:numId w:val="6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5811CA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JavaScript</w:t>
                            </w:r>
                          </w:p>
                          <w:p w14:paraId="1A889CEA" w14:textId="77777777" w:rsidR="00F057ED" w:rsidRPr="005811CA" w:rsidRDefault="00F057ED" w:rsidP="006D31B9">
                            <w:pPr>
                              <w:pStyle w:val="Normalalt"/>
                              <w:numPr>
                                <w:ilvl w:val="0"/>
                                <w:numId w:val="6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5811CA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React.js</w:t>
                            </w:r>
                          </w:p>
                          <w:p w14:paraId="05F8883D" w14:textId="77777777" w:rsidR="00F057ED" w:rsidRPr="005811CA" w:rsidRDefault="00F057ED" w:rsidP="006D31B9">
                            <w:pPr>
                              <w:pStyle w:val="Normalalt"/>
                              <w:numPr>
                                <w:ilvl w:val="0"/>
                                <w:numId w:val="6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5811CA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C++</w:t>
                            </w:r>
                          </w:p>
                          <w:p w14:paraId="2A8F4DB9" w14:textId="77777777" w:rsidR="00F057ED" w:rsidRPr="005811CA" w:rsidRDefault="00F057ED" w:rsidP="006D31B9">
                            <w:pPr>
                              <w:pStyle w:val="Normalalt"/>
                              <w:numPr>
                                <w:ilvl w:val="0"/>
                                <w:numId w:val="6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5811CA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Git &amp; GitHub</w:t>
                            </w:r>
                          </w:p>
                          <w:p w14:paraId="56A58993" w14:textId="77777777" w:rsidR="00F057ED" w:rsidRPr="005811CA" w:rsidRDefault="00F057ED" w:rsidP="006D31B9">
                            <w:pPr>
                              <w:pStyle w:val="Normalalt"/>
                              <w:numPr>
                                <w:ilvl w:val="0"/>
                                <w:numId w:val="6"/>
                              </w:numPr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</w:pPr>
                            <w:r w:rsidRPr="005811CA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Responsive Web Design</w:t>
                            </w:r>
                          </w:p>
                          <w:p w14:paraId="26996668" w14:textId="279B9E4D" w:rsidR="00BC6757" w:rsidRPr="005811CA" w:rsidRDefault="00F057ED" w:rsidP="006D31B9">
                            <w:pPr>
                              <w:pStyle w:val="Normalalt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5811CA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2"/>
                              </w:rPr>
                              <w:t>Basic Data Structures &amp; Algorithms</w:t>
                            </w:r>
                          </w:p>
                          <w:p w14:paraId="65FA6AE3" w14:textId="77777777" w:rsidR="00BC6757" w:rsidRPr="00BC6757" w:rsidRDefault="00BC6757" w:rsidP="00F94E43">
                            <w:pPr>
                              <w:pStyle w:val="Normalalt"/>
                            </w:pPr>
                          </w:p>
                          <w:p w14:paraId="52E36EC4" w14:textId="77777777" w:rsidR="00BC6757" w:rsidRDefault="00BC6757" w:rsidP="00F94E43">
                            <w:pPr>
                              <w:pStyle w:val="Normalalt"/>
                            </w:pPr>
                          </w:p>
                          <w:p w14:paraId="1DDF7661" w14:textId="77777777" w:rsidR="006D31B9" w:rsidRDefault="006D31B9" w:rsidP="00F94E43">
                            <w:pPr>
                              <w:pStyle w:val="Normalalt"/>
                            </w:pPr>
                          </w:p>
                          <w:p w14:paraId="7C12DBC6" w14:textId="77777777" w:rsidR="006D31B9" w:rsidRDefault="006D31B9" w:rsidP="00F94E43">
                            <w:pPr>
                              <w:pStyle w:val="Normalalt"/>
                            </w:pPr>
                          </w:p>
                          <w:p w14:paraId="079D9B73" w14:textId="77777777" w:rsidR="006D31B9" w:rsidRDefault="006D31B9" w:rsidP="00F94E43">
                            <w:pPr>
                              <w:pStyle w:val="Normalalt"/>
                            </w:pPr>
                          </w:p>
                          <w:p w14:paraId="6095A12E" w14:textId="77777777" w:rsidR="006D31B9" w:rsidRDefault="006D31B9" w:rsidP="00F94E43">
                            <w:pPr>
                              <w:pStyle w:val="Normalalt"/>
                            </w:pPr>
                          </w:p>
                          <w:p w14:paraId="50DC6837" w14:textId="77777777" w:rsidR="006D31B9" w:rsidRDefault="006D31B9" w:rsidP="00F94E43">
                            <w:pPr>
                              <w:pStyle w:val="Normalalt"/>
                            </w:pPr>
                          </w:p>
                          <w:p w14:paraId="618847C9" w14:textId="77777777" w:rsidR="006D31B9" w:rsidRDefault="006D31B9" w:rsidP="00F94E43">
                            <w:pPr>
                              <w:pStyle w:val="Normalalt"/>
                            </w:pPr>
                          </w:p>
                          <w:p w14:paraId="07FE32D1" w14:textId="77777777" w:rsidR="006D31B9" w:rsidRPr="00BC6757" w:rsidRDefault="006D31B9" w:rsidP="00F94E43">
                            <w:pPr>
                              <w:pStyle w:val="Normalal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3881C" id="_x0000_s1029" type="#_x0000_t202" style="position:absolute;left:0;text-align:left;margin-left:.6pt;margin-top:417.95pt;width:179.05pt;height:151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" filled="f" stroked="f">
                <v:textbox>
                  <w:txbxContent>
                    <w:p w14:paraId="4AD6A6A7" w14:textId="159CA1C0" w:rsidR="00BC6757" w:rsidRPr="00BC6757" w:rsidRDefault="006D31B9" w:rsidP="00BC6757">
                      <w:pPr>
                        <w:pStyle w:val="Heading1"/>
                      </w:pPr>
                      <w:r>
                        <w:t xml:space="preserve">    SKILL</w:t>
                      </w:r>
                    </w:p>
                    <w:p w14:paraId="1F17B969" w14:textId="77777777" w:rsidR="00F057ED" w:rsidRPr="005811CA" w:rsidRDefault="00F057ED" w:rsidP="006D31B9">
                      <w:pPr>
                        <w:pStyle w:val="Normalalt"/>
                        <w:numPr>
                          <w:ilvl w:val="0"/>
                          <w:numId w:val="6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5811CA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HTML5</w:t>
                      </w:r>
                    </w:p>
                    <w:p w14:paraId="6C30C151" w14:textId="77777777" w:rsidR="00F057ED" w:rsidRPr="005811CA" w:rsidRDefault="00F057ED" w:rsidP="006D31B9">
                      <w:pPr>
                        <w:pStyle w:val="Normalalt"/>
                        <w:numPr>
                          <w:ilvl w:val="0"/>
                          <w:numId w:val="6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5811CA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CSS3</w:t>
                      </w:r>
                    </w:p>
                    <w:p w14:paraId="257527E7" w14:textId="77777777" w:rsidR="00F057ED" w:rsidRPr="005811CA" w:rsidRDefault="00F057ED" w:rsidP="006D31B9">
                      <w:pPr>
                        <w:pStyle w:val="Normalalt"/>
                        <w:numPr>
                          <w:ilvl w:val="0"/>
                          <w:numId w:val="6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5811CA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JavaScript</w:t>
                      </w:r>
                    </w:p>
                    <w:p w14:paraId="1A889CEA" w14:textId="77777777" w:rsidR="00F057ED" w:rsidRPr="005811CA" w:rsidRDefault="00F057ED" w:rsidP="006D31B9">
                      <w:pPr>
                        <w:pStyle w:val="Normalalt"/>
                        <w:numPr>
                          <w:ilvl w:val="0"/>
                          <w:numId w:val="6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5811CA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React.js</w:t>
                      </w:r>
                    </w:p>
                    <w:p w14:paraId="05F8883D" w14:textId="77777777" w:rsidR="00F057ED" w:rsidRPr="005811CA" w:rsidRDefault="00F057ED" w:rsidP="006D31B9">
                      <w:pPr>
                        <w:pStyle w:val="Normalalt"/>
                        <w:numPr>
                          <w:ilvl w:val="0"/>
                          <w:numId w:val="6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5811CA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C++</w:t>
                      </w:r>
                    </w:p>
                    <w:p w14:paraId="2A8F4DB9" w14:textId="77777777" w:rsidR="00F057ED" w:rsidRPr="005811CA" w:rsidRDefault="00F057ED" w:rsidP="006D31B9">
                      <w:pPr>
                        <w:pStyle w:val="Normalalt"/>
                        <w:numPr>
                          <w:ilvl w:val="0"/>
                          <w:numId w:val="6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5811CA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Git &amp; GitHub</w:t>
                      </w:r>
                    </w:p>
                    <w:p w14:paraId="56A58993" w14:textId="77777777" w:rsidR="00F057ED" w:rsidRPr="005811CA" w:rsidRDefault="00F057ED" w:rsidP="006D31B9">
                      <w:pPr>
                        <w:pStyle w:val="Normalalt"/>
                        <w:numPr>
                          <w:ilvl w:val="0"/>
                          <w:numId w:val="6"/>
                        </w:numPr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</w:pPr>
                      <w:r w:rsidRPr="005811CA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Responsive Web Design</w:t>
                      </w:r>
                    </w:p>
                    <w:p w14:paraId="26996668" w14:textId="279B9E4D" w:rsidR="00BC6757" w:rsidRPr="005811CA" w:rsidRDefault="00F057ED" w:rsidP="006D31B9">
                      <w:pPr>
                        <w:pStyle w:val="Normalalt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r w:rsidRPr="005811CA">
                        <w:rPr>
                          <w:rStyle w:val="Emphasis"/>
                          <w:b w:val="0"/>
                          <w:bCs/>
                          <w:sz w:val="20"/>
                          <w:szCs w:val="22"/>
                        </w:rPr>
                        <w:t>Basic Data Structures &amp; Algorithms</w:t>
                      </w:r>
                    </w:p>
                    <w:p w14:paraId="65FA6AE3" w14:textId="77777777" w:rsidR="00BC6757" w:rsidRPr="00BC6757" w:rsidRDefault="00BC6757" w:rsidP="00F94E43">
                      <w:pPr>
                        <w:pStyle w:val="Normalalt"/>
                      </w:pPr>
                    </w:p>
                    <w:p w14:paraId="52E36EC4" w14:textId="77777777" w:rsidR="00BC6757" w:rsidRDefault="00BC6757" w:rsidP="00F94E43">
                      <w:pPr>
                        <w:pStyle w:val="Normalalt"/>
                      </w:pPr>
                    </w:p>
                    <w:p w14:paraId="1DDF7661" w14:textId="77777777" w:rsidR="006D31B9" w:rsidRDefault="006D31B9" w:rsidP="00F94E43">
                      <w:pPr>
                        <w:pStyle w:val="Normalalt"/>
                      </w:pPr>
                    </w:p>
                    <w:p w14:paraId="7C12DBC6" w14:textId="77777777" w:rsidR="006D31B9" w:rsidRDefault="006D31B9" w:rsidP="00F94E43">
                      <w:pPr>
                        <w:pStyle w:val="Normalalt"/>
                      </w:pPr>
                    </w:p>
                    <w:p w14:paraId="079D9B73" w14:textId="77777777" w:rsidR="006D31B9" w:rsidRDefault="006D31B9" w:rsidP="00F94E43">
                      <w:pPr>
                        <w:pStyle w:val="Normalalt"/>
                      </w:pPr>
                    </w:p>
                    <w:p w14:paraId="6095A12E" w14:textId="77777777" w:rsidR="006D31B9" w:rsidRDefault="006D31B9" w:rsidP="00F94E43">
                      <w:pPr>
                        <w:pStyle w:val="Normalalt"/>
                      </w:pPr>
                    </w:p>
                    <w:p w14:paraId="50DC6837" w14:textId="77777777" w:rsidR="006D31B9" w:rsidRDefault="006D31B9" w:rsidP="00F94E43">
                      <w:pPr>
                        <w:pStyle w:val="Normalalt"/>
                      </w:pPr>
                    </w:p>
                    <w:p w14:paraId="618847C9" w14:textId="77777777" w:rsidR="006D31B9" w:rsidRDefault="006D31B9" w:rsidP="00F94E43">
                      <w:pPr>
                        <w:pStyle w:val="Normalalt"/>
                      </w:pPr>
                    </w:p>
                    <w:p w14:paraId="07FE32D1" w14:textId="77777777" w:rsidR="006D31B9" w:rsidRPr="00BC6757" w:rsidRDefault="006D31B9" w:rsidP="00F94E43">
                      <w:pPr>
                        <w:pStyle w:val="Normalalt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019037D3" wp14:editId="05038664">
                <wp:simplePos x="0" y="0"/>
                <wp:positionH relativeFrom="page">
                  <wp:posOffset>2531110</wp:posOffset>
                </wp:positionH>
                <wp:positionV relativeFrom="page">
                  <wp:posOffset>3426460</wp:posOffset>
                </wp:positionV>
                <wp:extent cx="186055" cy="6535420"/>
                <wp:effectExtent l="19050" t="0" r="42545" b="36830"/>
                <wp:wrapNone/>
                <wp:docPr id="1847636284" name="Group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" cy="6535420"/>
                          <a:chOff x="9525" y="0"/>
                          <a:chExt cx="119132" cy="6220502"/>
                        </a:xfrm>
                      </wpg:grpSpPr>
                      <wps:wsp>
                        <wps:cNvPr id="1091871383" name="Straight Connector 1091871383"/>
                        <wps:cNvCnPr/>
                        <wps:spPr>
                          <a:xfrm>
                            <a:off x="9525" y="0"/>
                            <a:ext cx="0" cy="6220502"/>
                          </a:xfrm>
                          <a:prstGeom prst="line">
                            <a:avLst/>
                          </a:prstGeom>
                          <a:ln w="1397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0385213" name="Isosceles Triangle 1320385213"/>
                        <wps:cNvSpPr/>
                        <wps:spPr>
                          <a:xfrm rot="5400000">
                            <a:off x="635" y="355328"/>
                            <a:ext cx="126365" cy="108585"/>
                          </a:xfrm>
                          <a:prstGeom prst="triangl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116364" name="Isosceles Triangle 1777116364"/>
                        <wps:cNvSpPr/>
                        <wps:spPr>
                          <a:xfrm rot="5825180">
                            <a:off x="6356" y="1755439"/>
                            <a:ext cx="126365" cy="108585"/>
                          </a:xfrm>
                          <a:prstGeom prst="triangl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004494" name="Isosceles Triangle 916004494"/>
                        <wps:cNvSpPr/>
                        <wps:spPr>
                          <a:xfrm rot="5400000">
                            <a:off x="11182" y="2768276"/>
                            <a:ext cx="126365" cy="108585"/>
                          </a:xfrm>
                          <a:prstGeom prst="triangl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D5CA8" id="Group 18" o:spid="_x0000_s1026" alt="&quot;&quot;" style="position:absolute;margin-left:199.3pt;margin-top:269.8pt;width:14.65pt;height:514.6pt;z-index:251659264;mso-position-horizontal-relative:page;mso-position-vertical-relative:page;mso-width-relative:margin;mso-height-relative:margin" coordorigin="95" coordsize="1191,62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">
                <v:line id="Straight Connector 1091871383" o:spid="_x0000_s1027" style="position:absolute;visibility:visible;mso-wrap-style:square" from="95,0" to="95,62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" strokecolor="#e7e6e6 [3214]" strokeweight="1.1pt">
                  <v:stroke joinstyle="miter"/>
                </v:lin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320385213" o:spid="_x0000_s1028" type="#_x0000_t5" style="position:absolute;left:6;top:3553;width:1264;height:10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" fillcolor="#404040 [2429]" strokecolor="#e7e6e6 [3214]" strokeweight="1pt"/>
                <v:shape id="Isosceles Triangle 1777116364" o:spid="_x0000_s1029" type="#_x0000_t5" style="position:absolute;left:63;top:17554;width:1264;height:1086;rotation:63626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" fillcolor="#404040 [2429]" strokecolor="#e7e6e6 [3214]" strokeweight="1pt"/>
                <v:shape id="Isosceles Triangle 916004494" o:spid="_x0000_s1030" type="#_x0000_t5" style="position:absolute;left:111;top:27682;width:1264;height:108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" fillcolor="#404040 [2429]" strokecolor="#e7e6e6 [3214]" strokeweight="1pt"/>
                <w10:wrap anchorx="page" anchory="page"/>
                <w10:anchorlock/>
              </v:group>
            </w:pict>
          </mc:Fallback>
        </mc:AlternateContent>
      </w:r>
    </w:p>
    <w:p w14:paraId="3311268E" w14:textId="1D55DD3B" w:rsidR="00D1354B" w:rsidRPr="00994115" w:rsidRDefault="00203874" w:rsidP="00D1354B">
      <w:pPr>
        <w:pStyle w:val="Title"/>
      </w:pPr>
      <w:r>
        <w:t>SIDHANT KUMAR</w:t>
      </w:r>
    </w:p>
    <w:p w14:paraId="3400D833" w14:textId="5980DDFC" w:rsidR="00D1354B" w:rsidRDefault="00A5226A" w:rsidP="0009500D">
      <w:pPr>
        <w:pStyle w:val="Subtitle"/>
        <w:spacing w:after="120"/>
      </w:pPr>
      <w:r>
        <w:t>A</w:t>
      </w:r>
      <w:r w:rsidR="00504B2A">
        <w:t>SPIRING FULL STACK DEVELOPER</w:t>
      </w:r>
    </w:p>
    <w:p w14:paraId="6EC6CC31" w14:textId="77777777" w:rsidR="00203874" w:rsidRPr="00203874" w:rsidRDefault="00203874" w:rsidP="00203874"/>
    <w:p w14:paraId="09ACF1E0" w14:textId="77777777" w:rsidR="00994115" w:rsidRPr="00994115" w:rsidRDefault="00994115" w:rsidP="00994115">
      <w:pPr>
        <w:pStyle w:val="Heading1"/>
      </w:pPr>
      <w:r w:rsidRPr="00994115">
        <w:t>Profile</w:t>
      </w:r>
    </w:p>
    <w:p w14:paraId="4AC7D54C" w14:textId="21EB9018" w:rsidR="00D1354B" w:rsidRPr="00BC6757" w:rsidRDefault="00FA2B3B" w:rsidP="00B500F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03A110" wp14:editId="62154A97">
                <wp:simplePos x="0" y="0"/>
                <wp:positionH relativeFrom="column">
                  <wp:posOffset>2318385</wp:posOffset>
                </wp:positionH>
                <wp:positionV relativeFrom="paragraph">
                  <wp:posOffset>5214620</wp:posOffset>
                </wp:positionV>
                <wp:extent cx="140335" cy="259715"/>
                <wp:effectExtent l="0" t="21590" r="28575" b="47625"/>
                <wp:wrapThrough wrapText="bothSides">
                  <wp:wrapPolygon edited="0">
                    <wp:start x="-3323" y="21389"/>
                    <wp:lineTo x="25998" y="21389"/>
                    <wp:lineTo x="25998" y="18220"/>
                    <wp:lineTo x="25998" y="792"/>
                    <wp:lineTo x="14270" y="-792"/>
                    <wp:lineTo x="-3323" y="13467"/>
                    <wp:lineTo x="-3323" y="21389"/>
                  </wp:wrapPolygon>
                </wp:wrapThrough>
                <wp:docPr id="563640025" name="Isosceles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0335" cy="259715"/>
                        </a:xfrm>
                        <a:prstGeom prst="triangle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2C932" id="Isosceles Triangle 10" o:spid="_x0000_s1026" type="#_x0000_t5" style="position:absolute;margin-left:182.55pt;margin-top:410.6pt;width:11.05pt;height:20.4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" fillcolor="#747070 [1614]" strokecolor="white [3212]" strokeweight="1pt">
                <w10:wrap type="through"/>
              </v:shape>
            </w:pict>
          </mc:Fallback>
        </mc:AlternateContent>
      </w:r>
      <w:r w:rsidR="00B500F7" w:rsidRPr="00B500F7">
        <w:t>BCA 2nd-year student with a strong interest in Full Stack Web Development and Software Engineering. Skilled in HTML, CSS, JavaScript, React.js, and C++. Passionate about building responsive web applications and learning both frontend and backend technologies. Seeking internship opportunities to gain hands-on experience, enhance technical skills, and contribute to real-world projects.</w:t>
      </w:r>
    </w:p>
    <w:sectPr w:rsidR="00D1354B" w:rsidRPr="00BC6757" w:rsidSect="00994115">
      <w:pgSz w:w="12240" w:h="15840" w:code="1"/>
      <w:pgMar w:top="360" w:right="432" w:bottom="720" w:left="43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24B4" w14:textId="77777777" w:rsidR="00E357DE" w:rsidRDefault="00E357DE" w:rsidP="00D1354B">
      <w:r>
        <w:separator/>
      </w:r>
    </w:p>
  </w:endnote>
  <w:endnote w:type="continuationSeparator" w:id="0">
    <w:p w14:paraId="1EDA34B3" w14:textId="77777777" w:rsidR="00E357DE" w:rsidRDefault="00E357DE" w:rsidP="00D1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154C0" w14:textId="77777777" w:rsidR="00E357DE" w:rsidRDefault="00E357DE" w:rsidP="00D1354B">
      <w:r>
        <w:separator/>
      </w:r>
    </w:p>
  </w:footnote>
  <w:footnote w:type="continuationSeparator" w:id="0">
    <w:p w14:paraId="35897E7B" w14:textId="77777777" w:rsidR="00E357DE" w:rsidRDefault="00E357DE" w:rsidP="00D1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810536A"/>
    <w:lvl w:ilvl="0">
      <w:start w:val="1"/>
      <w:numFmt w:val="bullet"/>
      <w:pStyle w:val="List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</w:abstractNum>
  <w:abstractNum w:abstractNumId="1" w15:restartNumberingAfterBreak="0">
    <w:nsid w:val="10A24A08"/>
    <w:multiLevelType w:val="hybridMultilevel"/>
    <w:tmpl w:val="BF04A2F6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B776D"/>
    <w:multiLevelType w:val="hybridMultilevel"/>
    <w:tmpl w:val="A584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F77C4"/>
    <w:multiLevelType w:val="hybridMultilevel"/>
    <w:tmpl w:val="DC8A3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94D56"/>
    <w:multiLevelType w:val="hybridMultilevel"/>
    <w:tmpl w:val="422887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C52BC"/>
    <w:multiLevelType w:val="hybridMultilevel"/>
    <w:tmpl w:val="DA50E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E41FC4"/>
    <w:multiLevelType w:val="hybridMultilevel"/>
    <w:tmpl w:val="BAFC0B6C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8" w15:restartNumberingAfterBreak="0">
    <w:nsid w:val="29C766A8"/>
    <w:multiLevelType w:val="hybridMultilevel"/>
    <w:tmpl w:val="300C96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230E80"/>
    <w:multiLevelType w:val="hybridMultilevel"/>
    <w:tmpl w:val="EA985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B679F"/>
    <w:multiLevelType w:val="hybridMultilevel"/>
    <w:tmpl w:val="A93CF3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B70FA3"/>
    <w:multiLevelType w:val="multilevel"/>
    <w:tmpl w:val="20D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00BC1"/>
    <w:multiLevelType w:val="hybridMultilevel"/>
    <w:tmpl w:val="BEE4B5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8F4AC1"/>
    <w:multiLevelType w:val="hybridMultilevel"/>
    <w:tmpl w:val="9C40B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9504D5"/>
    <w:multiLevelType w:val="hybridMultilevel"/>
    <w:tmpl w:val="135AA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E500C"/>
    <w:multiLevelType w:val="multilevel"/>
    <w:tmpl w:val="548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C5CD8"/>
    <w:multiLevelType w:val="hybridMultilevel"/>
    <w:tmpl w:val="30EEA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F8E5E29"/>
    <w:multiLevelType w:val="multilevel"/>
    <w:tmpl w:val="3A80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170E5"/>
    <w:multiLevelType w:val="multilevel"/>
    <w:tmpl w:val="A1D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94EB7"/>
    <w:multiLevelType w:val="hybridMultilevel"/>
    <w:tmpl w:val="EB4A2A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2999257">
    <w:abstractNumId w:val="2"/>
  </w:num>
  <w:num w:numId="2" w16cid:durableId="676268967">
    <w:abstractNumId w:val="10"/>
  </w:num>
  <w:num w:numId="3" w16cid:durableId="2066219381">
    <w:abstractNumId w:val="13"/>
  </w:num>
  <w:num w:numId="4" w16cid:durableId="2069841339">
    <w:abstractNumId w:val="9"/>
  </w:num>
  <w:num w:numId="5" w16cid:durableId="1825584238">
    <w:abstractNumId w:val="0"/>
  </w:num>
  <w:num w:numId="6" w16cid:durableId="485584630">
    <w:abstractNumId w:val="3"/>
  </w:num>
  <w:num w:numId="7" w16cid:durableId="1999461309">
    <w:abstractNumId w:val="4"/>
  </w:num>
  <w:num w:numId="8" w16cid:durableId="292248724">
    <w:abstractNumId w:val="14"/>
  </w:num>
  <w:num w:numId="9" w16cid:durableId="889076538">
    <w:abstractNumId w:val="15"/>
  </w:num>
  <w:num w:numId="10" w16cid:durableId="474298569">
    <w:abstractNumId w:val="18"/>
  </w:num>
  <w:num w:numId="11" w16cid:durableId="2015454941">
    <w:abstractNumId w:val="11"/>
  </w:num>
  <w:num w:numId="12" w16cid:durableId="1211109906">
    <w:abstractNumId w:val="17"/>
  </w:num>
  <w:num w:numId="13" w16cid:durableId="1574002557">
    <w:abstractNumId w:val="19"/>
  </w:num>
  <w:num w:numId="14" w16cid:durableId="1654527829">
    <w:abstractNumId w:val="12"/>
  </w:num>
  <w:num w:numId="15" w16cid:durableId="323095659">
    <w:abstractNumId w:val="6"/>
  </w:num>
  <w:num w:numId="16" w16cid:durableId="2124375110">
    <w:abstractNumId w:val="7"/>
  </w:num>
  <w:num w:numId="17" w16cid:durableId="175506158">
    <w:abstractNumId w:val="1"/>
  </w:num>
  <w:num w:numId="18" w16cid:durableId="626014729">
    <w:abstractNumId w:val="5"/>
  </w:num>
  <w:num w:numId="19" w16cid:durableId="1678651384">
    <w:abstractNumId w:val="16"/>
  </w:num>
  <w:num w:numId="20" w16cid:durableId="774405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10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B6"/>
    <w:rsid w:val="000043C8"/>
    <w:rsid w:val="00012239"/>
    <w:rsid w:val="00020F1A"/>
    <w:rsid w:val="00043556"/>
    <w:rsid w:val="00046B5F"/>
    <w:rsid w:val="0006442E"/>
    <w:rsid w:val="0008190F"/>
    <w:rsid w:val="0009397A"/>
    <w:rsid w:val="0009500D"/>
    <w:rsid w:val="000A576C"/>
    <w:rsid w:val="00110DCD"/>
    <w:rsid w:val="001137A8"/>
    <w:rsid w:val="001157ED"/>
    <w:rsid w:val="001256A3"/>
    <w:rsid w:val="00133C56"/>
    <w:rsid w:val="00136C5C"/>
    <w:rsid w:val="00196147"/>
    <w:rsid w:val="001A50CD"/>
    <w:rsid w:val="001A572F"/>
    <w:rsid w:val="001E5A8C"/>
    <w:rsid w:val="00203874"/>
    <w:rsid w:val="002056E8"/>
    <w:rsid w:val="00210649"/>
    <w:rsid w:val="00213C66"/>
    <w:rsid w:val="00231652"/>
    <w:rsid w:val="00257458"/>
    <w:rsid w:val="002A55AD"/>
    <w:rsid w:val="0030202B"/>
    <w:rsid w:val="0032226E"/>
    <w:rsid w:val="0036014C"/>
    <w:rsid w:val="00371639"/>
    <w:rsid w:val="00381185"/>
    <w:rsid w:val="003A0A68"/>
    <w:rsid w:val="003B33FB"/>
    <w:rsid w:val="003D152C"/>
    <w:rsid w:val="003F248E"/>
    <w:rsid w:val="003F24CC"/>
    <w:rsid w:val="003F316F"/>
    <w:rsid w:val="00403D57"/>
    <w:rsid w:val="00416CAD"/>
    <w:rsid w:val="0042158C"/>
    <w:rsid w:val="004261DC"/>
    <w:rsid w:val="0042625C"/>
    <w:rsid w:val="004316B9"/>
    <w:rsid w:val="00444F90"/>
    <w:rsid w:val="0046288F"/>
    <w:rsid w:val="004650A1"/>
    <w:rsid w:val="00475B42"/>
    <w:rsid w:val="00477EE5"/>
    <w:rsid w:val="004A0CA2"/>
    <w:rsid w:val="004D306E"/>
    <w:rsid w:val="004D3977"/>
    <w:rsid w:val="004D4E17"/>
    <w:rsid w:val="004F1B78"/>
    <w:rsid w:val="004F56BA"/>
    <w:rsid w:val="00504B2A"/>
    <w:rsid w:val="0051213B"/>
    <w:rsid w:val="00530BA3"/>
    <w:rsid w:val="00533946"/>
    <w:rsid w:val="0054365E"/>
    <w:rsid w:val="005811CA"/>
    <w:rsid w:val="005933EA"/>
    <w:rsid w:val="005B7CF7"/>
    <w:rsid w:val="005F3BC0"/>
    <w:rsid w:val="006069F1"/>
    <w:rsid w:val="0066025D"/>
    <w:rsid w:val="006602EC"/>
    <w:rsid w:val="00663982"/>
    <w:rsid w:val="00672263"/>
    <w:rsid w:val="00684877"/>
    <w:rsid w:val="00685076"/>
    <w:rsid w:val="00692CEC"/>
    <w:rsid w:val="00693D6E"/>
    <w:rsid w:val="006A428A"/>
    <w:rsid w:val="006B29A0"/>
    <w:rsid w:val="006D31B9"/>
    <w:rsid w:val="006D62DF"/>
    <w:rsid w:val="006F1F65"/>
    <w:rsid w:val="006F3444"/>
    <w:rsid w:val="006F609F"/>
    <w:rsid w:val="006F71FC"/>
    <w:rsid w:val="00711909"/>
    <w:rsid w:val="00716E5A"/>
    <w:rsid w:val="00722B5F"/>
    <w:rsid w:val="0073059E"/>
    <w:rsid w:val="00733701"/>
    <w:rsid w:val="00757443"/>
    <w:rsid w:val="00767510"/>
    <w:rsid w:val="007A32D2"/>
    <w:rsid w:val="007A6E81"/>
    <w:rsid w:val="007B0BFB"/>
    <w:rsid w:val="007C7179"/>
    <w:rsid w:val="007E112A"/>
    <w:rsid w:val="007F29B4"/>
    <w:rsid w:val="007F418C"/>
    <w:rsid w:val="00812499"/>
    <w:rsid w:val="00821E07"/>
    <w:rsid w:val="008350DD"/>
    <w:rsid w:val="00850034"/>
    <w:rsid w:val="00851932"/>
    <w:rsid w:val="00864853"/>
    <w:rsid w:val="0086648A"/>
    <w:rsid w:val="00885F75"/>
    <w:rsid w:val="008908B6"/>
    <w:rsid w:val="008A00D1"/>
    <w:rsid w:val="008A593C"/>
    <w:rsid w:val="008B5108"/>
    <w:rsid w:val="008C57C3"/>
    <w:rsid w:val="00906475"/>
    <w:rsid w:val="00911B78"/>
    <w:rsid w:val="00917E46"/>
    <w:rsid w:val="009256DC"/>
    <w:rsid w:val="00930B81"/>
    <w:rsid w:val="00966F12"/>
    <w:rsid w:val="00977384"/>
    <w:rsid w:val="00994115"/>
    <w:rsid w:val="009C13BF"/>
    <w:rsid w:val="009D68F5"/>
    <w:rsid w:val="009E3D75"/>
    <w:rsid w:val="009E7A6D"/>
    <w:rsid w:val="00A3362D"/>
    <w:rsid w:val="00A34B40"/>
    <w:rsid w:val="00A5226A"/>
    <w:rsid w:val="00A83898"/>
    <w:rsid w:val="00A8535F"/>
    <w:rsid w:val="00A8582A"/>
    <w:rsid w:val="00A86D30"/>
    <w:rsid w:val="00AE06F1"/>
    <w:rsid w:val="00AE2BF2"/>
    <w:rsid w:val="00AE3CC5"/>
    <w:rsid w:val="00B02CC3"/>
    <w:rsid w:val="00B10275"/>
    <w:rsid w:val="00B23EBB"/>
    <w:rsid w:val="00B41010"/>
    <w:rsid w:val="00B42656"/>
    <w:rsid w:val="00B500F7"/>
    <w:rsid w:val="00B55AD3"/>
    <w:rsid w:val="00B716F0"/>
    <w:rsid w:val="00B817AB"/>
    <w:rsid w:val="00BA1836"/>
    <w:rsid w:val="00BC1680"/>
    <w:rsid w:val="00BC32F1"/>
    <w:rsid w:val="00BC6757"/>
    <w:rsid w:val="00BD484E"/>
    <w:rsid w:val="00C0042C"/>
    <w:rsid w:val="00C02A25"/>
    <w:rsid w:val="00C030BE"/>
    <w:rsid w:val="00C03558"/>
    <w:rsid w:val="00C03855"/>
    <w:rsid w:val="00C22541"/>
    <w:rsid w:val="00C40A22"/>
    <w:rsid w:val="00CA5B37"/>
    <w:rsid w:val="00CC42B0"/>
    <w:rsid w:val="00CE342F"/>
    <w:rsid w:val="00CF1D3D"/>
    <w:rsid w:val="00CF6E46"/>
    <w:rsid w:val="00CF7D78"/>
    <w:rsid w:val="00D04C25"/>
    <w:rsid w:val="00D1354B"/>
    <w:rsid w:val="00D4324E"/>
    <w:rsid w:val="00D55A5C"/>
    <w:rsid w:val="00D56A50"/>
    <w:rsid w:val="00D83E1F"/>
    <w:rsid w:val="00D920AB"/>
    <w:rsid w:val="00DB6185"/>
    <w:rsid w:val="00DC50ED"/>
    <w:rsid w:val="00DE4A00"/>
    <w:rsid w:val="00E0350B"/>
    <w:rsid w:val="00E052EE"/>
    <w:rsid w:val="00E12E68"/>
    <w:rsid w:val="00E357DE"/>
    <w:rsid w:val="00E41601"/>
    <w:rsid w:val="00E64466"/>
    <w:rsid w:val="00E714C9"/>
    <w:rsid w:val="00E724A0"/>
    <w:rsid w:val="00E75ED9"/>
    <w:rsid w:val="00EA1214"/>
    <w:rsid w:val="00EB7B9D"/>
    <w:rsid w:val="00EE22B8"/>
    <w:rsid w:val="00EE2DF6"/>
    <w:rsid w:val="00F02F3A"/>
    <w:rsid w:val="00F057ED"/>
    <w:rsid w:val="00F100AF"/>
    <w:rsid w:val="00F13816"/>
    <w:rsid w:val="00F16E9A"/>
    <w:rsid w:val="00F35397"/>
    <w:rsid w:val="00F50EAF"/>
    <w:rsid w:val="00F61ACB"/>
    <w:rsid w:val="00F86157"/>
    <w:rsid w:val="00F868D2"/>
    <w:rsid w:val="00F94E43"/>
    <w:rsid w:val="00FA1033"/>
    <w:rsid w:val="00FA2B3B"/>
    <w:rsid w:val="00FD11F7"/>
    <w:rsid w:val="00FD6886"/>
    <w:rsid w:val="00FD6CF2"/>
    <w:rsid w:val="00FE0784"/>
    <w:rsid w:val="00FF1069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6E56"/>
  <w15:chartTrackingRefBased/>
  <w15:docId w15:val="{D7368664-6AFC-4164-B01B-679F3C988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757"/>
    <w:pPr>
      <w:spacing w:after="80"/>
      <w:jc w:val="both"/>
    </w:pPr>
    <w:rPr>
      <w:rFonts w:cs="Open Sans"/>
      <w:color w:val="767171" w:themeColor="background2" w:themeShade="80"/>
      <w:position w:val="9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115"/>
    <w:pPr>
      <w:outlineLvl w:val="0"/>
    </w:pPr>
    <w:rPr>
      <w:b/>
      <w:caps/>
      <w:color w:val="auto"/>
      <w:spacing w:val="2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BC6757"/>
    <w:pPr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693D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7A6E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18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8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B55AD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354B"/>
  </w:style>
  <w:style w:type="paragraph" w:styleId="Footer">
    <w:name w:val="footer"/>
    <w:basedOn w:val="Normal"/>
    <w:link w:val="FooterChar"/>
    <w:uiPriority w:val="99"/>
    <w:semiHidden/>
    <w:rsid w:val="00B55AD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54B"/>
  </w:style>
  <w:style w:type="paragraph" w:styleId="Title">
    <w:name w:val="Title"/>
    <w:basedOn w:val="Normal"/>
    <w:next w:val="Normal"/>
    <w:link w:val="TitleChar"/>
    <w:uiPriority w:val="10"/>
    <w:qFormat/>
    <w:rsid w:val="00994115"/>
    <w:pPr>
      <w:spacing w:after="120"/>
      <w:jc w:val="center"/>
    </w:pPr>
    <w:rPr>
      <w:rFonts w:asciiTheme="majorHAnsi" w:hAnsiTheme="majorHAnsi"/>
      <w:caps/>
      <w:color w:val="auto"/>
      <w:spacing w:val="60"/>
      <w:kern w:val="200"/>
      <w:position w:val="0"/>
      <w:sz w:val="60"/>
      <w:szCs w:val="7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994115"/>
    <w:rPr>
      <w:rFonts w:asciiTheme="majorHAnsi" w:hAnsiTheme="majorHAnsi" w:cs="Open Sans"/>
      <w:caps/>
      <w:spacing w:val="60"/>
      <w:kern w:val="200"/>
      <w:sz w:val="60"/>
      <w:szCs w:val="70"/>
      <w:lang w:val="en-US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15"/>
    <w:pPr>
      <w:jc w:val="center"/>
    </w:pPr>
    <w:rPr>
      <w:color w:val="3B3838" w:themeColor="background2" w:themeShade="40"/>
      <w:kern w:val="144"/>
      <w:position w:val="0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115"/>
    <w:rPr>
      <w:rFonts w:cs="Open Sans"/>
      <w:color w:val="3B3838" w:themeColor="background2" w:themeShade="40"/>
      <w:kern w:val="144"/>
      <w:sz w:val="36"/>
      <w:szCs w:val="28"/>
      <w:lang w:val="en-US"/>
    </w:rPr>
  </w:style>
  <w:style w:type="paragraph" w:customStyle="1" w:styleId="Graphicsanchor">
    <w:name w:val="Graphics anchor"/>
    <w:basedOn w:val="Normal"/>
    <w:qFormat/>
    <w:rsid w:val="00BC6757"/>
    <w:pPr>
      <w:spacing w:after="0"/>
    </w:pPr>
    <w:rPr>
      <w:vertAlign w:val="subscript"/>
    </w:rPr>
  </w:style>
  <w:style w:type="character" w:customStyle="1" w:styleId="Heading1Char">
    <w:name w:val="Heading 1 Char"/>
    <w:basedOn w:val="DefaultParagraphFont"/>
    <w:link w:val="Heading1"/>
    <w:uiPriority w:val="9"/>
    <w:rsid w:val="00994115"/>
    <w:rPr>
      <w:rFonts w:cs="Open Sans"/>
      <w:b/>
      <w:caps/>
      <w:spacing w:val="20"/>
      <w:position w:val="9"/>
      <w:sz w:val="26"/>
      <w:szCs w:val="26"/>
      <w:lang w:val="en-US"/>
    </w:rPr>
  </w:style>
  <w:style w:type="paragraph" w:customStyle="1" w:styleId="ContactInfo">
    <w:name w:val="Contact Info"/>
    <w:basedOn w:val="Normal"/>
    <w:qFormat/>
    <w:rsid w:val="00994115"/>
    <w:pPr>
      <w:pBdr>
        <w:top w:val="single" w:sz="12" w:space="4" w:color="auto"/>
        <w:bottom w:val="single" w:sz="12" w:space="4" w:color="auto"/>
      </w:pBdr>
      <w:tabs>
        <w:tab w:val="center" w:pos="3870"/>
        <w:tab w:val="center" w:pos="6930"/>
        <w:tab w:val="right" w:pos="10800"/>
      </w:tabs>
      <w:spacing w:after="0"/>
      <w:jc w:val="center"/>
    </w:pPr>
    <w:rPr>
      <w:rFonts w:cstheme="minorHAnsi"/>
      <w:color w:val="000000" w:themeColor="text1"/>
      <w:position w:val="1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C6757"/>
    <w:rPr>
      <w:rFonts w:cs="Open Sans"/>
      <w:b/>
      <w:bCs/>
      <w:color w:val="767171" w:themeColor="background2" w:themeShade="80"/>
      <w:position w:val="9"/>
      <w:sz w:val="24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1354B"/>
    <w:pPr>
      <w:spacing w:after="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1E07"/>
    <w:rPr>
      <w:rFonts w:cs="Open Sans"/>
      <w:color w:val="767171" w:themeColor="background2" w:themeShade="80"/>
      <w:position w:val="9"/>
      <w:sz w:val="24"/>
      <w:szCs w:val="24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rsid w:val="00EA1214"/>
    <w:pPr>
      <w:spacing w:after="0"/>
    </w:pPr>
  </w:style>
  <w:style w:type="character" w:customStyle="1" w:styleId="DateChar">
    <w:name w:val="Date Char"/>
    <w:basedOn w:val="DefaultParagraphFont"/>
    <w:link w:val="Date"/>
    <w:uiPriority w:val="99"/>
    <w:semiHidden/>
    <w:rsid w:val="00BC6757"/>
    <w:rPr>
      <w:rFonts w:cs="Open Sans"/>
      <w:color w:val="767171" w:themeColor="background2" w:themeShade="80"/>
      <w:position w:val="9"/>
      <w:szCs w:val="24"/>
      <w:lang w:val="en-US"/>
    </w:rPr>
  </w:style>
  <w:style w:type="paragraph" w:styleId="ListBullet">
    <w:name w:val="List Bullet"/>
    <w:basedOn w:val="Normal"/>
    <w:uiPriority w:val="99"/>
    <w:rsid w:val="00BC6757"/>
    <w:pPr>
      <w:numPr>
        <w:numId w:val="5"/>
      </w:numPr>
      <w:spacing w:after="0" w:line="240" w:lineRule="auto"/>
      <w:ind w:left="720"/>
      <w:contextualSpacing/>
    </w:pPr>
  </w:style>
  <w:style w:type="paragraph" w:styleId="List">
    <w:name w:val="List"/>
    <w:basedOn w:val="Normal"/>
    <w:uiPriority w:val="99"/>
    <w:rsid w:val="00BC6757"/>
    <w:pPr>
      <w:ind w:left="360" w:hanging="360"/>
      <w:contextualSpacing/>
    </w:pPr>
  </w:style>
  <w:style w:type="paragraph" w:customStyle="1" w:styleId="Normalalt">
    <w:name w:val="Normal alt"/>
    <w:basedOn w:val="Normal"/>
    <w:qFormat/>
    <w:rsid w:val="00BC6757"/>
    <w:pPr>
      <w:spacing w:after="0" w:line="240" w:lineRule="auto"/>
    </w:pPr>
    <w:rPr>
      <w:position w:val="0"/>
    </w:rPr>
  </w:style>
  <w:style w:type="character" w:styleId="Emphasis">
    <w:name w:val="Emphasis"/>
    <w:basedOn w:val="DefaultParagraphFont"/>
    <w:uiPriority w:val="20"/>
    <w:qFormat/>
    <w:rsid w:val="00BC6757"/>
    <w:rPr>
      <w:b/>
      <w:i w:val="0"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693D6E"/>
    <w:rPr>
      <w:rFonts w:asciiTheme="majorHAnsi" w:eastAsiaTheme="majorEastAsia" w:hAnsiTheme="majorHAnsi" w:cstheme="majorBidi"/>
      <w:color w:val="1F3763" w:themeColor="accent1" w:themeShade="7F"/>
      <w:position w:val="9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sidhant-kumar-0aa71940a?utm_source=share_via&amp;utm_content=profile&amp;utm_medium=member_android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idhantmod-1025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sidhant-kumar-0aa71940a?utm_source=share_via&amp;utm_content=profile&amp;utm_medium=member_android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idhantmodi256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sidhantmod-1025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idhantmodi256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vam%20kumar\AppData\Roaming\Microsoft\Templates\Simple%20elementary%20school%20teach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4">
      <a:majorFont>
        <a:latin typeface="Roboto Slab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D558AF9-25B2-4F6B-A422-626FD6F36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5BF623-0A8D-4E47-BF09-27C1CEAC5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BBEA3E-D06A-4931-8661-A1BB84A2237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DD8767-FDC7-4265-A80A-4A058DDFF65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elementary school teacher resume</Template>
  <TotalTime>5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Sidhant Kumar</cp:lastModifiedBy>
  <cp:revision>2</cp:revision>
  <dcterms:created xsi:type="dcterms:W3CDTF">2026-06-17T02:46:00Z</dcterms:created>
  <dcterms:modified xsi:type="dcterms:W3CDTF">2026-06-17T02:46:00Z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